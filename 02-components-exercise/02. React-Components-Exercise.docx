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1CC" w:rsidRDefault="00EC2A19" w:rsidP="00410834">
      <w:pPr>
        <w:pStyle w:val="Heading1"/>
        <w:jc w:val="center"/>
      </w:pPr>
      <w:r>
        <w:t>Exercise: React Components</w:t>
      </w:r>
    </w:p>
    <w:p w:rsidR="003C70C1" w:rsidRPr="003C70C1" w:rsidRDefault="003C70C1" w:rsidP="003C70C1">
      <w:r>
        <w:t xml:space="preserve">This is an exercise for the </w:t>
      </w:r>
      <w:hyperlink r:id="rId7" w:history="1">
        <w:r w:rsidRPr="003C70C1">
          <w:rPr>
            <w:rStyle w:val="Hyperlink"/>
          </w:rPr>
          <w:t>"ReactJS Fundamentals Course"</w:t>
        </w:r>
      </w:hyperlink>
      <w:r>
        <w:t xml:space="preserve"> at </w:t>
      </w:r>
      <w:hyperlink r:id="rId8" w:history="1">
        <w:r w:rsidRPr="003C70C1">
          <w:rPr>
            <w:rStyle w:val="Hyperlink"/>
          </w:rPr>
          <w:t>SoftUni.</w:t>
        </w:r>
      </w:hyperlink>
    </w:p>
    <w:p w:rsidR="003345E1" w:rsidRDefault="003345E1" w:rsidP="003345E1">
      <w:pPr>
        <w:pStyle w:val="Heading2"/>
      </w:pPr>
      <w:bookmarkStart w:id="0" w:name="_GoBack"/>
      <w:r>
        <w:t>Task Requirements</w:t>
      </w:r>
    </w:p>
    <w:bookmarkEnd w:id="0"/>
    <w:p w:rsidR="003345E1" w:rsidRDefault="003345E1" w:rsidP="003345E1">
      <w:r>
        <w:t>Create a page with 3 sections. It should have the following structure:</w:t>
      </w:r>
    </w:p>
    <w:p w:rsidR="00B8345F" w:rsidRDefault="00B8345F" w:rsidP="00B8345F">
      <w:pPr>
        <w:pStyle w:val="ListParagraph"/>
        <w:numPr>
          <w:ilvl w:val="0"/>
          <w:numId w:val="18"/>
        </w:numPr>
      </w:pPr>
      <w:r w:rsidRPr="003473F3">
        <w:rPr>
          <w:b/>
        </w:rPr>
        <w:t>App</w:t>
      </w:r>
      <w:r>
        <w:t xml:space="preserve"> Component</w:t>
      </w:r>
    </w:p>
    <w:p w:rsidR="00B8345F" w:rsidRDefault="00B8345F" w:rsidP="00B8345F">
      <w:pPr>
        <w:pStyle w:val="ListParagraph"/>
        <w:numPr>
          <w:ilvl w:val="1"/>
          <w:numId w:val="18"/>
        </w:numPr>
      </w:pPr>
      <w:r w:rsidRPr="003473F3">
        <w:rPr>
          <w:b/>
        </w:rPr>
        <w:t>Streets</w:t>
      </w:r>
      <w:r>
        <w:t xml:space="preserve"> Section</w:t>
      </w:r>
    </w:p>
    <w:p w:rsidR="00B8345F" w:rsidRDefault="00B8345F" w:rsidP="00B8345F">
      <w:pPr>
        <w:pStyle w:val="ListParagraph"/>
        <w:numPr>
          <w:ilvl w:val="1"/>
          <w:numId w:val="18"/>
        </w:numPr>
      </w:pPr>
      <w:r w:rsidRPr="003473F3">
        <w:rPr>
          <w:b/>
        </w:rPr>
        <w:t>Houses</w:t>
      </w:r>
      <w:r>
        <w:t xml:space="preserve"> Section</w:t>
      </w:r>
    </w:p>
    <w:p w:rsidR="00B8345F" w:rsidRDefault="00B8345F" w:rsidP="00B8345F">
      <w:pPr>
        <w:pStyle w:val="ListParagraph"/>
        <w:numPr>
          <w:ilvl w:val="1"/>
          <w:numId w:val="18"/>
        </w:numPr>
      </w:pPr>
      <w:r w:rsidRPr="003473F3">
        <w:rPr>
          <w:b/>
        </w:rPr>
        <w:t>HouseDetails</w:t>
      </w:r>
      <w:r>
        <w:t xml:space="preserve"> Section</w:t>
      </w:r>
    </w:p>
    <w:p w:rsidR="003345E1" w:rsidRDefault="003345E1" w:rsidP="003345E1">
      <w:r>
        <w:rPr>
          <w:noProof/>
          <w:lang w:val="bg-BG" w:eastAsia="bg-BG"/>
        </w:rPr>
        <w:drawing>
          <wp:inline distT="0" distB="0" distL="0" distR="0" wp14:anchorId="788D0F8A" wp14:editId="569A2215">
            <wp:extent cx="5972810" cy="4907280"/>
            <wp:effectExtent l="19050" t="19050" r="27940" b="2667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72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345E1" w:rsidRDefault="003345E1" w:rsidP="003345E1">
      <w:r>
        <w:t xml:space="preserve">On the </w:t>
      </w:r>
      <w:r w:rsidRPr="003473F3">
        <w:rPr>
          <w:b/>
        </w:rPr>
        <w:t>blue side</w:t>
      </w:r>
      <w:r>
        <w:t xml:space="preserve">, you have a list of </w:t>
      </w:r>
      <w:r w:rsidRPr="003473F3">
        <w:rPr>
          <w:b/>
        </w:rPr>
        <w:t>street names</w:t>
      </w:r>
      <w:r>
        <w:t xml:space="preserve">, in the </w:t>
      </w:r>
      <w:r w:rsidRPr="003473F3">
        <w:rPr>
          <w:b/>
        </w:rPr>
        <w:t>middle</w:t>
      </w:r>
      <w:r>
        <w:t xml:space="preserve"> you can see all the </w:t>
      </w:r>
      <w:r w:rsidRPr="003473F3">
        <w:rPr>
          <w:b/>
        </w:rPr>
        <w:t>pictures of the houses that are in the currently hovered street</w:t>
      </w:r>
      <w:r>
        <w:t xml:space="preserve">, on the </w:t>
      </w:r>
      <w:r w:rsidRPr="003473F3">
        <w:rPr>
          <w:b/>
        </w:rPr>
        <w:t>right we have the currently hovered house</w:t>
      </w:r>
      <w:r w:rsidR="003473F3">
        <w:t xml:space="preserve"> w</w:t>
      </w:r>
      <w:r>
        <w:t xml:space="preserve">ith the </w:t>
      </w:r>
      <w:r w:rsidRPr="003473F3">
        <w:rPr>
          <w:b/>
        </w:rPr>
        <w:t>type, picture, description and price</w:t>
      </w:r>
      <w:r w:rsidR="003473F3">
        <w:t>.</w:t>
      </w:r>
    </w:p>
    <w:p w:rsidR="002A2373" w:rsidRPr="002A2373" w:rsidRDefault="00100C99" w:rsidP="002A2373">
      <w:pPr>
        <w:pStyle w:val="Heading2"/>
      </w:pPr>
      <w:r>
        <w:t>Database</w:t>
      </w:r>
    </w:p>
    <w:p w:rsidR="002A2373" w:rsidRDefault="002A2373" w:rsidP="00100C99">
      <w:r>
        <w:t>Use</w:t>
      </w:r>
      <w:r w:rsidR="00100C99">
        <w:t xml:space="preserve"> the </w:t>
      </w:r>
      <w:r>
        <w:t xml:space="preserve">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 w:rsidR="00100C99">
        <w:t xml:space="preserve"> </w:t>
      </w:r>
      <w:r>
        <w:t xml:space="preserve">and </w:t>
      </w:r>
      <w:r w:rsidRPr="002A2373">
        <w:rPr>
          <w:b/>
        </w:rPr>
        <w:t>MongoDB</w:t>
      </w:r>
      <w:r>
        <w:t xml:space="preserve"> </w:t>
      </w:r>
      <w:r w:rsidR="00100C99">
        <w:t xml:space="preserve">that </w:t>
      </w:r>
      <w:r>
        <w:t xml:space="preserve">works </w:t>
      </w:r>
      <w:r w:rsidR="00100C99">
        <w:t xml:space="preserve">with </w:t>
      </w:r>
      <w:r w:rsidR="00100C99" w:rsidRPr="00100C99">
        <w:rPr>
          <w:b/>
        </w:rPr>
        <w:t>streets</w:t>
      </w:r>
      <w:r w:rsidR="00100C99">
        <w:t xml:space="preserve"> </w:t>
      </w:r>
      <w:r w:rsidR="00100C99" w:rsidRPr="00100C99">
        <w:rPr>
          <w:b/>
        </w:rPr>
        <w:t>and houses</w:t>
      </w:r>
      <w:r w:rsidR="00100C99">
        <w:t>.</w:t>
      </w:r>
    </w:p>
    <w:p w:rsidR="002A2373" w:rsidRDefault="002A2373" w:rsidP="00100C99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10" w:history="1">
        <w:r w:rsidRPr="002A2373">
          <w:rPr>
            <w:rStyle w:val="Hyperlink"/>
          </w:rPr>
          <w:t>here</w:t>
        </w:r>
      </w:hyperlink>
      <w:r w:rsidR="006945EA">
        <w:t xml:space="preserve"> </w:t>
      </w:r>
      <w:r>
        <w:t xml:space="preserve">and use a GUI with it like </w:t>
      </w:r>
      <w:hyperlink r:id="rId11" w:history="1">
        <w:r w:rsidRPr="002A2373">
          <w:rPr>
            <w:rStyle w:val="Hyperlink"/>
          </w:rPr>
          <w:t>Robo3T</w:t>
        </w:r>
      </w:hyperlink>
    </w:p>
    <w:p w:rsidR="002A2373" w:rsidRDefault="00100C99" w:rsidP="00100C99">
      <w:r>
        <w:t xml:space="preserve">Each </w:t>
      </w:r>
      <w:r w:rsidRPr="00100C99">
        <w:rPr>
          <w:b/>
        </w:rPr>
        <w:t xml:space="preserve">Street </w:t>
      </w:r>
      <w:r>
        <w:t xml:space="preserve">should have a </w:t>
      </w:r>
      <w:r w:rsidRPr="00100C99">
        <w:rPr>
          <w:b/>
        </w:rPr>
        <w:t>location (string)</w:t>
      </w:r>
      <w:r>
        <w:t xml:space="preserve"> and a </w:t>
      </w:r>
      <w:r>
        <w:rPr>
          <w:b/>
        </w:rPr>
        <w:t>collection</w:t>
      </w:r>
      <w:r w:rsidRPr="00100C99">
        <w:rPr>
          <w:b/>
        </w:rPr>
        <w:t xml:space="preserve"> of houses (objectId)</w:t>
      </w:r>
      <w:r>
        <w:t xml:space="preserve">. </w:t>
      </w:r>
    </w:p>
    <w:p w:rsidR="002A2373" w:rsidRDefault="00100C99" w:rsidP="00100C99">
      <w:r>
        <w:t xml:space="preserve">Each house should have a </w:t>
      </w:r>
      <w:r w:rsidRPr="00100C99">
        <w:rPr>
          <w:b/>
        </w:rPr>
        <w:t>type (string), a description (string), imageUrl (string), price (number)</w:t>
      </w:r>
      <w:r>
        <w:t xml:space="preserve">. </w:t>
      </w:r>
    </w:p>
    <w:p w:rsidR="00100C99" w:rsidRDefault="00100C99" w:rsidP="00100C99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"mongoimport"</w:t>
      </w:r>
      <w:r>
        <w:t xml:space="preserve"> to </w:t>
      </w:r>
      <w:hyperlink r:id="rId12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:rsidR="00100C99" w:rsidRDefault="00100C99" w:rsidP="00100C99">
      <w:pPr>
        <w:pStyle w:val="Heading2"/>
      </w:pPr>
      <w:r>
        <w:t>Initialize a React App</w:t>
      </w:r>
    </w:p>
    <w:p w:rsidR="00100C99" w:rsidRDefault="00100C99" w:rsidP="00100C99">
      <w:r>
        <w:t xml:space="preserve">Use the </w:t>
      </w:r>
      <w:r w:rsidRPr="00100C99">
        <w:rPr>
          <w:b/>
        </w:rPr>
        <w:t>"react-create-app"</w:t>
      </w:r>
      <w:r>
        <w:t xml:space="preserve"> command to create a new React App.</w:t>
      </w:r>
    </w:p>
    <w:p w:rsidR="00100C99" w:rsidRDefault="002A2373" w:rsidP="00B565E7">
      <w:pPr>
        <w:pStyle w:val="Heading3"/>
      </w:pPr>
      <w:r>
        <w:t>Start the Provided S</w:t>
      </w:r>
      <w:r w:rsidR="00100C99">
        <w:t>erver</w:t>
      </w:r>
    </w:p>
    <w:p w:rsidR="00100C99" w:rsidRPr="00100C99" w:rsidRDefault="00100C99" w:rsidP="00B565E7">
      <w:r>
        <w:t xml:space="preserve">The server will listen on port </w:t>
      </w:r>
      <w:r w:rsidRPr="00B565E7">
        <w:rPr>
          <w:b/>
        </w:rPr>
        <w:t xml:space="preserve">9999 </w:t>
      </w:r>
      <w:r>
        <w:t xml:space="preserve">by default. In order to fetch the data that you fed in the database you will have to </w:t>
      </w:r>
      <w:r w:rsidR="00B565E7">
        <w:t>make</w:t>
      </w:r>
      <w:r>
        <w:t xml:space="preserve"> a </w:t>
      </w:r>
      <w:r w:rsidRPr="00B565E7">
        <w:rPr>
          <w:b/>
        </w:rPr>
        <w:t>get request</w:t>
      </w:r>
      <w:r>
        <w:t xml:space="preserve"> on </w:t>
      </w:r>
      <w:r w:rsidRPr="00183973">
        <w:rPr>
          <w:rFonts w:ascii="Consolas" w:hAnsi="Consolas"/>
          <w:b/>
        </w:rPr>
        <w:t>'http://localhost:9999/feed/street/all'</w:t>
      </w:r>
      <w:r>
        <w:rPr>
          <w:b/>
        </w:rPr>
        <w:t xml:space="preserve">. </w:t>
      </w:r>
      <w:r>
        <w:t>We will see how we can do that later. For now, just start the server.</w:t>
      </w:r>
    </w:p>
    <w:p w:rsidR="00100C99" w:rsidRDefault="00100C99" w:rsidP="00100C99">
      <w:r>
        <w:rPr>
          <w:noProof/>
          <w:lang w:val="bg-BG" w:eastAsia="bg-BG"/>
        </w:rPr>
        <w:drawing>
          <wp:inline distT="0" distB="0" distL="0" distR="0" wp14:anchorId="721A70B1" wp14:editId="7B623A2C">
            <wp:extent cx="4130040" cy="1065660"/>
            <wp:effectExtent l="19050" t="19050" r="22860" b="203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293" cy="107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99" w:rsidRDefault="00100C99" w:rsidP="00B565E7">
      <w:pPr>
        <w:pStyle w:val="Heading3"/>
      </w:pPr>
      <w:r>
        <w:t>Test the server</w:t>
      </w:r>
    </w:p>
    <w:p w:rsidR="00100C99" w:rsidRDefault="00100C99" w:rsidP="00B565E7">
      <w:r>
        <w:t xml:space="preserve">Using </w:t>
      </w:r>
      <w:r w:rsidRPr="003473F3">
        <w:rPr>
          <w:b/>
        </w:rPr>
        <w:t>Postman</w:t>
      </w:r>
      <w:r w:rsidR="003473F3">
        <w:t xml:space="preserve"> and</w:t>
      </w:r>
      <w:r>
        <w:t xml:space="preserve"> try </w:t>
      </w:r>
      <w:r w:rsidR="00B126A2">
        <w:t xml:space="preserve">to create some </w:t>
      </w:r>
      <w:r w:rsidR="00B126A2" w:rsidRPr="003473F3">
        <w:rPr>
          <w:b/>
        </w:rPr>
        <w:t>houses or streets</w:t>
      </w:r>
      <w:r w:rsidR="00B565E7">
        <w:t>:</w:t>
      </w:r>
    </w:p>
    <w:p w:rsidR="00B565E7" w:rsidRDefault="002A2373" w:rsidP="00B565E7">
      <w:r>
        <w:rPr>
          <w:noProof/>
          <w:lang w:val="bg-BG" w:eastAsia="bg-BG"/>
        </w:rPr>
        <w:drawing>
          <wp:inline distT="0" distB="0" distL="0" distR="0" wp14:anchorId="0DFDD7FE" wp14:editId="5E53DF32">
            <wp:extent cx="5187950" cy="2473735"/>
            <wp:effectExtent l="19050" t="19050" r="12700" b="2222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346" cy="247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3F3" w:rsidRDefault="003473F3" w:rsidP="003473F3">
      <w:pPr>
        <w:pStyle w:val="Heading2"/>
      </w:pPr>
      <w:r>
        <w:t>Folder Structure</w:t>
      </w:r>
    </w:p>
    <w:p w:rsidR="003473F3" w:rsidRPr="003473F3" w:rsidRDefault="00183973" w:rsidP="00895152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1213485" cy="2377440"/>
            <wp:effectExtent l="19050" t="19050" r="24765" b="2286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73F3" w:rsidRDefault="003473F3" w:rsidP="00AE03FB">
      <w:r>
        <w:t xml:space="preserve">As you can see, for </w:t>
      </w:r>
      <w:r w:rsidRPr="00BB58E0">
        <w:rPr>
          <w:b/>
        </w:rPr>
        <w:t>each component</w:t>
      </w:r>
      <w:r>
        <w:t>,</w:t>
      </w:r>
      <w:r w:rsidR="00895152">
        <w:t xml:space="preserve"> </w:t>
      </w:r>
      <w:r>
        <w:t xml:space="preserve">we have a </w:t>
      </w:r>
      <w:r w:rsidRPr="00BB58E0">
        <w:rPr>
          <w:b/>
        </w:rPr>
        <w:t>separate folder</w:t>
      </w:r>
      <w:r w:rsidR="00895152">
        <w:t xml:space="preserve"> that includes </w:t>
      </w:r>
      <w:r w:rsidR="00AE03FB">
        <w:t xml:space="preserve">the </w:t>
      </w:r>
      <w:r w:rsidR="00AE03FB" w:rsidRPr="00BB58E0">
        <w:rPr>
          <w:b/>
        </w:rPr>
        <w:t>component and the style</w:t>
      </w:r>
      <w:r w:rsidR="00AE03FB">
        <w:t xml:space="preserve"> for that component.</w:t>
      </w:r>
    </w:p>
    <w:p w:rsidR="00BB58E0" w:rsidRDefault="00BB58E0" w:rsidP="003473F3">
      <w:r w:rsidRPr="00BB58E0">
        <w:rPr>
          <w:b/>
        </w:rPr>
        <w:t xml:space="preserve">Create </w:t>
      </w:r>
      <w:r>
        <w:t>all of the files as shown in the picture. We are going to write code in them just in a bit</w:t>
      </w:r>
    </w:p>
    <w:p w:rsidR="00AE03FB" w:rsidRDefault="00AE03FB" w:rsidP="00AE03FB">
      <w:pPr>
        <w:pStyle w:val="Heading2"/>
      </w:pPr>
      <w:r>
        <w:t xml:space="preserve">Fetching </w:t>
      </w:r>
      <w:r w:rsidR="00410834">
        <w:t>D</w:t>
      </w:r>
      <w:r>
        <w:t>ata</w:t>
      </w:r>
    </w:p>
    <w:p w:rsidR="00AE03FB" w:rsidRPr="00AE03FB" w:rsidRDefault="002A2373" w:rsidP="00AE03FB">
      <w:r>
        <w:rPr>
          <w:noProof/>
          <w:lang w:val="bg-BG" w:eastAsia="bg-BG"/>
        </w:rPr>
        <w:drawing>
          <wp:anchor distT="0" distB="0" distL="114300" distR="114300" simplePos="0" relativeHeight="251657216" behindDoc="0" locked="0" layoutInCell="1" allowOverlap="1" wp14:anchorId="139E4DEE" wp14:editId="3B206EFC">
            <wp:simplePos x="0" y="0"/>
            <wp:positionH relativeFrom="margin">
              <wp:posOffset>-93345</wp:posOffset>
            </wp:positionH>
            <wp:positionV relativeFrom="margin">
              <wp:posOffset>9260205</wp:posOffset>
            </wp:positionV>
            <wp:extent cx="6494780" cy="3175000"/>
            <wp:effectExtent l="19050" t="19050" r="20320" b="2540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80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3FB">
        <w:t xml:space="preserve">In the </w:t>
      </w:r>
      <w:r w:rsidR="00AE03FB" w:rsidRPr="006945EA">
        <w:rPr>
          <w:b/>
        </w:rPr>
        <w:t>App.js</w:t>
      </w:r>
      <w:r w:rsidR="00AE03FB">
        <w:t xml:space="preserve"> folder</w:t>
      </w:r>
      <w:r w:rsidR="00BB58E0">
        <w:t xml:space="preserve"> remove the unnecessary code and</w:t>
      </w:r>
      <w:r w:rsidR="00AE03FB">
        <w:t xml:space="preserve"> </w:t>
      </w:r>
      <w:r w:rsidR="00BB58E0">
        <w:t>add</w:t>
      </w:r>
      <w:r w:rsidR="00AE03FB">
        <w:t xml:space="preserve"> a </w:t>
      </w:r>
      <w:r w:rsidR="00AE03FB" w:rsidRPr="006945EA">
        <w:rPr>
          <w:b/>
        </w:rPr>
        <w:t>constructor</w:t>
      </w:r>
      <w:r w:rsidR="00AE03FB">
        <w:t xml:space="preserve"> for the app, which will initialize a </w:t>
      </w:r>
      <w:r w:rsidR="00AE03FB" w:rsidRPr="006945EA">
        <w:rPr>
          <w:b/>
        </w:rPr>
        <w:t>state of the component</w:t>
      </w:r>
    </w:p>
    <w:p w:rsidR="00AE03FB" w:rsidRDefault="00BB58E0" w:rsidP="003473F3">
      <w:r>
        <w:rPr>
          <w:noProof/>
          <w:lang w:val="bg-BG" w:eastAsia="bg-BG"/>
        </w:rPr>
        <w:drawing>
          <wp:inline distT="0" distB="0" distL="0" distR="0" wp14:anchorId="2113F5E0" wp14:editId="5CB6DECB">
            <wp:extent cx="3755639" cy="4488180"/>
            <wp:effectExtent l="19050" t="19050" r="16510" b="266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639" cy="4488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3FB" w:rsidRDefault="006945EA" w:rsidP="003473F3">
      <w:r>
        <w:t xml:space="preserve">We are going to need an </w:t>
      </w:r>
      <w:r w:rsidRPr="006945EA">
        <w:rPr>
          <w:b/>
        </w:rPr>
        <w:t>array with all of the streets</w:t>
      </w:r>
      <w:r>
        <w:t xml:space="preserve">, the </w:t>
      </w:r>
      <w:r w:rsidRPr="006945EA">
        <w:rPr>
          <w:b/>
        </w:rPr>
        <w:t>currently selected in</w:t>
      </w:r>
      <w:r>
        <w:rPr>
          <w:b/>
        </w:rPr>
        <w:t>dices</w:t>
      </w:r>
      <w:r>
        <w:t xml:space="preserve"> of the </w:t>
      </w:r>
      <w:r w:rsidRPr="006945EA">
        <w:rPr>
          <w:b/>
        </w:rPr>
        <w:t>house and the street</w:t>
      </w:r>
      <w:r>
        <w:t xml:space="preserve"> in order to know which </w:t>
      </w:r>
      <w:r w:rsidRPr="006945EA">
        <w:rPr>
          <w:b/>
        </w:rPr>
        <w:t>piece of information to render</w:t>
      </w:r>
      <w:r>
        <w:t xml:space="preserve">. The final thing we need to know is if we have loaded all the info from the database (since </w:t>
      </w:r>
      <w:r w:rsidRPr="006945EA">
        <w:rPr>
          <w:b/>
        </w:rPr>
        <w:t>fetching takes time</w:t>
      </w:r>
      <w:r>
        <w:t>)</w:t>
      </w:r>
    </w:p>
    <w:p w:rsidR="006945EA" w:rsidRDefault="006945EA" w:rsidP="003473F3">
      <w:r>
        <w:t xml:space="preserve">Now add the </w:t>
      </w:r>
      <w:r w:rsidRPr="006945EA">
        <w:rPr>
          <w:rFonts w:ascii="Consolas" w:hAnsi="Consolas"/>
          <w:b/>
        </w:rPr>
        <w:t>componentWillMount</w:t>
      </w:r>
      <w:r>
        <w:t xml:space="preserve"> function to fetch the data before we even try to render it:</w:t>
      </w:r>
    </w:p>
    <w:p w:rsidR="006945EA" w:rsidRDefault="00895152" w:rsidP="003473F3">
      <w:r>
        <w:rPr>
          <w:noProof/>
          <w:lang w:val="bg-BG" w:eastAsia="bg-BG"/>
        </w:rPr>
        <w:drawing>
          <wp:inline distT="0" distB="0" distL="0" distR="0" wp14:anchorId="77408A1B" wp14:editId="47335DB9">
            <wp:extent cx="4461376" cy="1981200"/>
            <wp:effectExtent l="19050" t="19050" r="15875" b="190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444" cy="1981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5EA" w:rsidRPr="003473F3" w:rsidRDefault="006945EA" w:rsidP="003473F3">
      <w:r>
        <w:t xml:space="preserve">Here, we </w:t>
      </w:r>
      <w:r w:rsidRPr="004D3219">
        <w:rPr>
          <w:b/>
        </w:rPr>
        <w:t xml:space="preserve">fetch </w:t>
      </w:r>
      <w:r w:rsidR="00FE5285">
        <w:t>the data from our</w:t>
      </w:r>
      <w:r>
        <w:t xml:space="preserve"> </w:t>
      </w:r>
      <w:r w:rsidR="00FE5285">
        <w:t>server;</w:t>
      </w:r>
      <w:r>
        <w:t xml:space="preserve"> we </w:t>
      </w:r>
      <w:r w:rsidRPr="004D3219">
        <w:rPr>
          <w:b/>
        </w:rPr>
        <w:t>convert it to json</w:t>
      </w:r>
      <w:r>
        <w:t xml:space="preserve"> and </w:t>
      </w:r>
      <w:r w:rsidRPr="004D3219">
        <w:rPr>
          <w:b/>
        </w:rPr>
        <w:t>set the new state of our component</w:t>
      </w:r>
    </w:p>
    <w:p w:rsidR="00B565E7" w:rsidRDefault="00B565E7" w:rsidP="00B565E7">
      <w:pPr>
        <w:pStyle w:val="Heading2"/>
      </w:pPr>
      <w:r>
        <w:t>Streets Section</w:t>
      </w:r>
    </w:p>
    <w:p w:rsidR="00B565E7" w:rsidRDefault="00AE03FB" w:rsidP="00B565E7">
      <w:r>
        <w:t xml:space="preserve">In the </w:t>
      </w:r>
      <w:r w:rsidRPr="00FE5285">
        <w:rPr>
          <w:b/>
        </w:rPr>
        <w:t>Street.js</w:t>
      </w:r>
      <w:r>
        <w:t xml:space="preserve"> file add the following code:</w:t>
      </w:r>
    </w:p>
    <w:p w:rsidR="006945EA" w:rsidRDefault="00AE03FB" w:rsidP="00B565E7">
      <w:r>
        <w:rPr>
          <w:noProof/>
          <w:lang w:val="bg-BG" w:eastAsia="bg-BG"/>
        </w:rPr>
        <w:drawing>
          <wp:inline distT="0" distB="0" distL="0" distR="0" wp14:anchorId="42D8FE2E" wp14:editId="199C11D1">
            <wp:extent cx="5090160" cy="2520727"/>
            <wp:effectExtent l="19050" t="19050" r="15240" b="1333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577" cy="252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3FB" w:rsidRDefault="00AE03FB" w:rsidP="00B565E7">
      <w:r>
        <w:t xml:space="preserve">For now our </w:t>
      </w:r>
      <w:r w:rsidRPr="00AE03FB">
        <w:rPr>
          <w:b/>
        </w:rPr>
        <w:t>Street component</w:t>
      </w:r>
      <w:r>
        <w:t xml:space="preserve"> will only get its </w:t>
      </w:r>
      <w:r w:rsidRPr="00AE03FB">
        <w:rPr>
          <w:b/>
        </w:rPr>
        <w:t>location</w:t>
      </w:r>
      <w:r>
        <w:t>.</w:t>
      </w:r>
    </w:p>
    <w:p w:rsidR="00895152" w:rsidRDefault="00895152" w:rsidP="00B565E7">
      <w:r>
        <w:t>Before we test our app, let us render our streets. In the app component add the following code:</w:t>
      </w:r>
    </w:p>
    <w:p w:rsidR="00895152" w:rsidRDefault="00895152" w:rsidP="00B565E7">
      <w:r>
        <w:rPr>
          <w:noProof/>
          <w:lang w:val="bg-BG" w:eastAsia="bg-BG"/>
        </w:rPr>
        <w:drawing>
          <wp:inline distT="0" distB="0" distL="0" distR="0" wp14:anchorId="602575DA" wp14:editId="0BC39666">
            <wp:extent cx="5158740" cy="1628903"/>
            <wp:effectExtent l="19050" t="19050" r="22860" b="2857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7643" cy="1628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334" w:rsidRDefault="00640334" w:rsidP="00B565E7">
      <w:r>
        <w:t>Here we loop through all the streets and for each of them we render the street component (</w:t>
      </w:r>
      <w:r w:rsidRPr="00640334">
        <w:rPr>
          <w:b/>
        </w:rPr>
        <w:t>don't forget to import it though</w:t>
      </w:r>
      <w:r>
        <w:t>). We pass as properties the location of the street, a key, and the id (the index of the street).</w:t>
      </w:r>
    </w:p>
    <w:p w:rsidR="00640334" w:rsidRDefault="00640334" w:rsidP="00B565E7">
      <w:r>
        <w:rPr>
          <w:noProof/>
          <w:lang w:val="bg-BG" w:eastAsia="bg-BG"/>
        </w:rPr>
        <w:drawing>
          <wp:inline distT="0" distB="0" distL="0" distR="0" wp14:anchorId="7E9537C8" wp14:editId="50D6AD8B">
            <wp:extent cx="5972810" cy="2892425"/>
            <wp:effectExtent l="19050" t="19050" r="27940" b="2222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334" w:rsidRPr="00640334" w:rsidRDefault="00640334" w:rsidP="00B565E7">
      <w:pPr>
        <w:rPr>
          <w:b/>
        </w:rPr>
      </w:pPr>
      <w:r w:rsidRPr="0067234F">
        <w:rPr>
          <w:b/>
          <w:u w:val="single"/>
        </w:rPr>
        <w:t>Success!</w:t>
      </w:r>
      <w:r>
        <w:t xml:space="preserve"> </w:t>
      </w:r>
      <w:r w:rsidR="0067234F">
        <w:t xml:space="preserve">For now, let us leave the </w:t>
      </w:r>
      <w:r w:rsidR="0067234F" w:rsidRPr="0067234F">
        <w:rPr>
          <w:b/>
        </w:rPr>
        <w:t>Street</w:t>
      </w:r>
      <w:r w:rsidR="0067234F">
        <w:t xml:space="preserve"> component and go to the </w:t>
      </w:r>
      <w:r w:rsidR="0067234F" w:rsidRPr="0067234F">
        <w:rPr>
          <w:b/>
        </w:rPr>
        <w:t>House</w:t>
      </w:r>
      <w:r w:rsidR="0067234F">
        <w:t xml:space="preserve"> component</w:t>
      </w:r>
    </w:p>
    <w:p w:rsidR="00B565E7" w:rsidRDefault="00B565E7" w:rsidP="00B565E7">
      <w:pPr>
        <w:pStyle w:val="Heading2"/>
      </w:pPr>
      <w:r>
        <w:t>Houses Section</w:t>
      </w:r>
    </w:p>
    <w:p w:rsidR="00B565E7" w:rsidRDefault="00B144D2" w:rsidP="00B565E7">
      <w:r>
        <w:t xml:space="preserve">Add the following code to the </w:t>
      </w:r>
      <w:r w:rsidRPr="00B144D2">
        <w:rPr>
          <w:b/>
        </w:rPr>
        <w:t>House.js</w:t>
      </w:r>
      <w:r>
        <w:t xml:space="preserve"> file:</w:t>
      </w:r>
    </w:p>
    <w:p w:rsidR="00B144D2" w:rsidRDefault="00B144D2" w:rsidP="00B144D2">
      <w:r>
        <w:rPr>
          <w:noProof/>
          <w:lang w:val="bg-BG" w:eastAsia="bg-BG"/>
        </w:rPr>
        <w:drawing>
          <wp:inline distT="0" distB="0" distL="0" distR="0" wp14:anchorId="65718299" wp14:editId="37FE9B10">
            <wp:extent cx="4594860" cy="3065516"/>
            <wp:effectExtent l="19050" t="19050" r="15240" b="209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065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4D2" w:rsidRDefault="00B144D2" w:rsidP="00B144D2">
      <w:r>
        <w:t xml:space="preserve">Since we </w:t>
      </w:r>
      <w:r w:rsidRPr="00B144D2">
        <w:rPr>
          <w:b/>
        </w:rPr>
        <w:t>won't keep</w:t>
      </w:r>
      <w:r>
        <w:t xml:space="preserve"> any </w:t>
      </w:r>
      <w:r w:rsidRPr="00B144D2">
        <w:rPr>
          <w:b/>
        </w:rPr>
        <w:t>state</w:t>
      </w:r>
      <w:r>
        <w:t xml:space="preserve"> in this component, we can </w:t>
      </w:r>
      <w:r w:rsidRPr="00B144D2">
        <w:rPr>
          <w:b/>
        </w:rPr>
        <w:t>make it functional</w:t>
      </w:r>
      <w:r>
        <w:t xml:space="preserve">. It is better to use functional components in that case. </w:t>
      </w:r>
      <w:r w:rsidRPr="00B144D2">
        <w:rPr>
          <w:b/>
        </w:rPr>
        <w:t>Use them as often as possible</w:t>
      </w:r>
      <w:r>
        <w:t xml:space="preserve">. You can now </w:t>
      </w:r>
      <w:r w:rsidRPr="00B144D2">
        <w:rPr>
          <w:b/>
        </w:rPr>
        <w:t>go back to the Street</w:t>
      </w:r>
      <w:r>
        <w:t xml:space="preserve"> component and </w:t>
      </w:r>
      <w:r w:rsidRPr="00B144D2">
        <w:rPr>
          <w:b/>
        </w:rPr>
        <w:t>make it functional</w:t>
      </w:r>
      <w:r>
        <w:t xml:space="preserve"> also (since there we don't keep any state either)</w:t>
      </w:r>
    </w:p>
    <w:p w:rsidR="00B144D2" w:rsidRDefault="00B144D2" w:rsidP="00B144D2">
      <w:r>
        <w:t>Now go back to the App.js and add the following helper function:</w:t>
      </w:r>
    </w:p>
    <w:p w:rsidR="00B144D2" w:rsidRDefault="00B144D2" w:rsidP="00B144D2">
      <w:r>
        <w:rPr>
          <w:noProof/>
          <w:lang w:val="bg-BG" w:eastAsia="bg-BG"/>
        </w:rPr>
        <w:drawing>
          <wp:inline distT="0" distB="0" distL="0" distR="0" wp14:anchorId="273C3E4E" wp14:editId="07B918A2">
            <wp:extent cx="5972810" cy="724535"/>
            <wp:effectExtent l="19050" t="19050" r="27940" b="1841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4D2" w:rsidRDefault="00B144D2" w:rsidP="00B144D2">
      <w:r>
        <w:t xml:space="preserve">This function will return us </w:t>
      </w:r>
      <w:r w:rsidRPr="00075EC5">
        <w:rPr>
          <w:b/>
        </w:rPr>
        <w:t>all the houses</w:t>
      </w:r>
      <w:r>
        <w:t xml:space="preserve"> in the </w:t>
      </w:r>
      <w:r w:rsidRPr="00075EC5">
        <w:rPr>
          <w:b/>
        </w:rPr>
        <w:t>currently selected street</w:t>
      </w:r>
      <w:r>
        <w:t>.</w:t>
      </w:r>
    </w:p>
    <w:p w:rsidR="00B144D2" w:rsidRDefault="00B144D2" w:rsidP="00B144D2">
      <w:r>
        <w:t>And now we have to get them and render them:</w:t>
      </w:r>
    </w:p>
    <w:p w:rsidR="00B144D2" w:rsidRDefault="00473C0C" w:rsidP="00B144D2">
      <w:r>
        <w:rPr>
          <w:noProof/>
          <w:lang w:val="bg-BG" w:eastAsia="bg-BG"/>
        </w:rPr>
        <w:drawing>
          <wp:inline distT="0" distB="0" distL="0" distR="0" wp14:anchorId="469EFFAA" wp14:editId="5E94065A">
            <wp:extent cx="5972810" cy="1092200"/>
            <wp:effectExtent l="19050" t="19050" r="27940" b="1270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9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144D2">
      <w:r>
        <w:t>Now you should see something like that:</w:t>
      </w:r>
    </w:p>
    <w:p w:rsidR="00075EC5" w:rsidRDefault="00075EC5" w:rsidP="00B144D2">
      <w:r>
        <w:rPr>
          <w:noProof/>
          <w:lang w:val="bg-BG" w:eastAsia="bg-BG"/>
        </w:rPr>
        <w:drawing>
          <wp:inline distT="0" distB="0" distL="0" distR="0" wp14:anchorId="6B61676F" wp14:editId="01217BDA">
            <wp:extent cx="5972810" cy="3067685"/>
            <wp:effectExtent l="19050" t="19050" r="27940" b="1841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144D2">
      <w:pPr>
        <w:rPr>
          <w:b/>
        </w:rPr>
      </w:pPr>
      <w:r>
        <w:t xml:space="preserve">We will come back to this component later. For now, let us proceed to the </w:t>
      </w:r>
      <w:r w:rsidRPr="00075EC5">
        <w:rPr>
          <w:b/>
        </w:rPr>
        <w:t>HouseDetails.js</w:t>
      </w:r>
    </w:p>
    <w:p w:rsidR="00075EC5" w:rsidRDefault="00075EC5" w:rsidP="00B144D2"/>
    <w:p w:rsidR="00B565E7" w:rsidRDefault="00B565E7" w:rsidP="00B565E7">
      <w:pPr>
        <w:pStyle w:val="Heading2"/>
      </w:pPr>
      <w:r>
        <w:t>House</w:t>
      </w:r>
      <w:r w:rsidR="002A2373">
        <w:rPr>
          <w:lang w:val="bg-BG"/>
        </w:rPr>
        <w:t xml:space="preserve"> </w:t>
      </w:r>
      <w:r>
        <w:t>Details Section</w:t>
      </w:r>
    </w:p>
    <w:p w:rsidR="00B565E7" w:rsidRDefault="00075EC5" w:rsidP="00B565E7">
      <w:pPr>
        <w:rPr>
          <w:b/>
        </w:rPr>
      </w:pPr>
      <w:r>
        <w:t xml:space="preserve">Add the following code to the </w:t>
      </w:r>
      <w:r w:rsidRPr="00075EC5">
        <w:rPr>
          <w:b/>
        </w:rPr>
        <w:t>HouseDetails.js</w:t>
      </w:r>
    </w:p>
    <w:p w:rsidR="00075EC5" w:rsidRDefault="00075EC5" w:rsidP="00B565E7">
      <w:r>
        <w:rPr>
          <w:noProof/>
          <w:lang w:val="bg-BG" w:eastAsia="bg-BG"/>
        </w:rPr>
        <w:drawing>
          <wp:inline distT="0" distB="0" distL="0" distR="0" wp14:anchorId="32EA51B5" wp14:editId="4D20D581">
            <wp:extent cx="4413250" cy="3595770"/>
            <wp:effectExtent l="19050" t="19050" r="25400" b="241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690" cy="3601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r>
        <w:t>Return to the App.js and add the following helper function:</w:t>
      </w:r>
    </w:p>
    <w:p w:rsidR="00075EC5" w:rsidRDefault="00075EC5" w:rsidP="00B565E7">
      <w:r>
        <w:rPr>
          <w:noProof/>
          <w:lang w:val="bg-BG" w:eastAsia="bg-BG"/>
        </w:rPr>
        <w:drawing>
          <wp:inline distT="0" distB="0" distL="0" distR="0" wp14:anchorId="148AE73F" wp14:editId="5952AC53">
            <wp:extent cx="5972810" cy="841375"/>
            <wp:effectExtent l="19050" t="19050" r="27940" b="1587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pPr>
        <w:rPr>
          <w:b/>
        </w:rPr>
      </w:pPr>
      <w:r>
        <w:t xml:space="preserve">This function will return us the </w:t>
      </w:r>
      <w:r w:rsidRPr="00075EC5">
        <w:rPr>
          <w:b/>
        </w:rPr>
        <w:t>currently selected house</w:t>
      </w:r>
    </w:p>
    <w:p w:rsidR="00075EC5" w:rsidRDefault="00075EC5" w:rsidP="00B565E7">
      <w:r>
        <w:t>Now let us render it:</w:t>
      </w:r>
    </w:p>
    <w:p w:rsidR="00075EC5" w:rsidRDefault="00075EC5" w:rsidP="00B565E7">
      <w:r>
        <w:rPr>
          <w:noProof/>
          <w:lang w:val="bg-BG" w:eastAsia="bg-BG"/>
        </w:rPr>
        <w:drawing>
          <wp:inline distT="0" distB="0" distL="0" distR="0" wp14:anchorId="2B0F689A" wp14:editId="460434EA">
            <wp:extent cx="5972810" cy="504190"/>
            <wp:effectExtent l="19050" t="19050" r="27940" b="1016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4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pPr>
        <w:rPr>
          <w:b/>
        </w:rPr>
      </w:pPr>
      <w:r w:rsidRPr="00075EC5">
        <w:rPr>
          <w:b/>
          <w:i/>
          <w:u w:val="single"/>
        </w:rPr>
        <w:t>Note:</w:t>
      </w:r>
      <w:r>
        <w:t xml:space="preserve"> don't forget to import the </w:t>
      </w:r>
      <w:r w:rsidRPr="00075EC5">
        <w:rPr>
          <w:b/>
        </w:rPr>
        <w:t>HouseDetails.js</w:t>
      </w:r>
    </w:p>
    <w:p w:rsidR="00075EC5" w:rsidRDefault="00075EC5" w:rsidP="00B565E7">
      <w:pPr>
        <w:rPr>
          <w:b/>
        </w:rPr>
      </w:pPr>
    </w:p>
    <w:p w:rsidR="00075EC5" w:rsidRDefault="00075EC5" w:rsidP="00B565E7">
      <w:r>
        <w:t>If you open the app now you should see something like this:</w:t>
      </w:r>
    </w:p>
    <w:p w:rsidR="00075EC5" w:rsidRDefault="00075EC5" w:rsidP="00B565E7">
      <w:r>
        <w:rPr>
          <w:noProof/>
          <w:lang w:val="bg-BG" w:eastAsia="bg-BG"/>
        </w:rPr>
        <w:drawing>
          <wp:inline distT="0" distB="0" distL="0" distR="0" wp14:anchorId="4900CF79" wp14:editId="3F242F8C">
            <wp:extent cx="5972810" cy="3376295"/>
            <wp:effectExtent l="19050" t="19050" r="27940" b="1460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Default="00075EC5" w:rsidP="00B565E7">
      <w:r>
        <w:t>Try changing the indices in the state, you should see different results when doing that.</w:t>
      </w:r>
    </w:p>
    <w:p w:rsidR="00D805A8" w:rsidRDefault="00D805A8" w:rsidP="00075EC5"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1881505</wp:posOffset>
                </wp:positionH>
                <wp:positionV relativeFrom="paragraph">
                  <wp:posOffset>1795145</wp:posOffset>
                </wp:positionV>
                <wp:extent cx="198120" cy="0"/>
                <wp:effectExtent l="0" t="76200" r="30480" b="152400"/>
                <wp:wrapNone/>
                <wp:docPr id="37" name="Съединител &quot;права стрелка&quot;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F296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37" o:spid="_x0000_s1026" type="#_x0000_t32" style="position:absolute;margin-left:148.15pt;margin-top:141.35pt;width:15.6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7E77A613" wp14:editId="4F2B1D97">
            <wp:simplePos x="0" y="0"/>
            <wp:positionH relativeFrom="column">
              <wp:posOffset>2165350</wp:posOffset>
            </wp:positionH>
            <wp:positionV relativeFrom="paragraph">
              <wp:posOffset>255905</wp:posOffset>
            </wp:positionV>
            <wp:extent cx="4572000" cy="3185160"/>
            <wp:effectExtent l="19050" t="19050" r="19050" b="15240"/>
            <wp:wrapSquare wrapText="bothSides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3B8320D5" wp14:editId="308F6718">
            <wp:simplePos x="0" y="0"/>
            <wp:positionH relativeFrom="column">
              <wp:posOffset>-556895</wp:posOffset>
            </wp:positionH>
            <wp:positionV relativeFrom="paragraph">
              <wp:posOffset>1063625</wp:posOffset>
            </wp:positionV>
            <wp:extent cx="2322195" cy="1379220"/>
            <wp:effectExtent l="19050" t="19050" r="20955" b="1143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37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Pr="00D805A8" w:rsidRDefault="00D805A8" w:rsidP="00D805A8"/>
    <w:p w:rsidR="00D805A8" w:rsidRDefault="00D805A8" w:rsidP="00D805A8">
      <w:pPr>
        <w:jc w:val="right"/>
      </w:pPr>
    </w:p>
    <w:p w:rsidR="00D805A8" w:rsidRDefault="00D805A8" w:rsidP="00D805A8">
      <w:pPr>
        <w:pStyle w:val="Heading2"/>
      </w:pPr>
      <w:r>
        <w:t>On Hover Events</w:t>
      </w:r>
    </w:p>
    <w:p w:rsidR="00D805A8" w:rsidRDefault="00D805A8" w:rsidP="00D805A8">
      <w:pPr>
        <w:rPr>
          <w:b/>
        </w:rPr>
      </w:pPr>
      <w:r>
        <w:t xml:space="preserve">Of course, we don’t want to hardcode those indices; we want to </w:t>
      </w:r>
      <w:r w:rsidRPr="00D805A8">
        <w:rPr>
          <w:b/>
        </w:rPr>
        <w:t xml:space="preserve">change them </w:t>
      </w:r>
      <w:r>
        <w:t xml:space="preserve">when we </w:t>
      </w:r>
      <w:r w:rsidRPr="00D805A8">
        <w:rPr>
          <w:b/>
        </w:rPr>
        <w:t>hover</w:t>
      </w:r>
      <w:r>
        <w:t xml:space="preserve"> with the mouse on a </w:t>
      </w:r>
      <w:r w:rsidRPr="00D805A8">
        <w:rPr>
          <w:b/>
        </w:rPr>
        <w:t>street or a house</w:t>
      </w:r>
    </w:p>
    <w:p w:rsidR="00D805A8" w:rsidRDefault="00D805A8" w:rsidP="00D805A8">
      <w:r>
        <w:t xml:space="preserve">First, add those two helper functions to the </w:t>
      </w:r>
      <w:r w:rsidRPr="00D805A8">
        <w:rPr>
          <w:b/>
        </w:rPr>
        <w:t>App.js</w:t>
      </w:r>
      <w:r>
        <w:t>:</w:t>
      </w:r>
    </w:p>
    <w:p w:rsidR="00D805A8" w:rsidRDefault="00D805A8" w:rsidP="00D805A8">
      <w:r>
        <w:rPr>
          <w:noProof/>
          <w:lang w:val="bg-BG" w:eastAsia="bg-BG"/>
        </w:rPr>
        <w:drawing>
          <wp:inline distT="0" distB="0" distL="0" distR="0" wp14:anchorId="1B70BC52" wp14:editId="4EF56510">
            <wp:extent cx="3949700" cy="2822179"/>
            <wp:effectExtent l="19050" t="19050" r="12700" b="1651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7080" cy="2827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D805A8" w:rsidP="00D805A8">
      <w:r>
        <w:t xml:space="preserve">These functions will receive a new index and will update the state. </w:t>
      </w:r>
    </w:p>
    <w:p w:rsidR="00D805A8" w:rsidRDefault="00D805A8" w:rsidP="00D805A8">
      <w:r>
        <w:t xml:space="preserve">In order to do that however, we need to </w:t>
      </w:r>
      <w:r w:rsidRPr="00D805A8">
        <w:rPr>
          <w:b/>
        </w:rPr>
        <w:t xml:space="preserve">pass the streetHoverEvent </w:t>
      </w:r>
      <w:r>
        <w:t xml:space="preserve">function to each </w:t>
      </w:r>
      <w:r w:rsidRPr="00D805A8">
        <w:rPr>
          <w:b/>
        </w:rPr>
        <w:t>Street</w:t>
      </w:r>
      <w:r>
        <w:t xml:space="preserve"> and the</w:t>
      </w:r>
      <w:r w:rsidRPr="00D805A8">
        <w:rPr>
          <w:b/>
        </w:rPr>
        <w:t xml:space="preserve"> houseHoverEvent</w:t>
      </w:r>
      <w:r>
        <w:t xml:space="preserve"> function to each </w:t>
      </w:r>
      <w:r w:rsidRPr="00D805A8">
        <w:rPr>
          <w:b/>
        </w:rPr>
        <w:t>House</w:t>
      </w:r>
      <w:r>
        <w:t xml:space="preserve"> of the street. So in the render function of our app, add this:</w:t>
      </w:r>
    </w:p>
    <w:p w:rsidR="00D805A8" w:rsidRPr="00D805A8" w:rsidRDefault="00D805A8" w:rsidP="00D805A8">
      <w:r>
        <w:rPr>
          <w:noProof/>
          <w:lang w:val="bg-BG" w:eastAsia="bg-BG"/>
        </w:rPr>
        <w:drawing>
          <wp:inline distT="0" distB="0" distL="0" distR="0" wp14:anchorId="14A9AF40" wp14:editId="0F643F30">
            <wp:extent cx="5972810" cy="2187575"/>
            <wp:effectExtent l="19050" t="19050" r="27940" b="2222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D805A8" w:rsidP="00D805A8">
      <w:r>
        <w:t xml:space="preserve">We use </w:t>
      </w:r>
      <w:r w:rsidRPr="003C120D">
        <w:rPr>
          <w:b/>
        </w:rPr>
        <w:t>bind(this)</w:t>
      </w:r>
      <w:r>
        <w:t xml:space="preserve">, so we can access the </w:t>
      </w:r>
      <w:r w:rsidRPr="003C120D">
        <w:rPr>
          <w:b/>
        </w:rPr>
        <w:t xml:space="preserve">this.state </w:t>
      </w:r>
      <w:r w:rsidR="003C120D">
        <w:t xml:space="preserve">of our </w:t>
      </w:r>
      <w:r w:rsidR="003C120D" w:rsidRPr="003C120D">
        <w:rPr>
          <w:b/>
        </w:rPr>
        <w:t xml:space="preserve">App </w:t>
      </w:r>
      <w:r w:rsidR="003C120D">
        <w:t>component</w:t>
      </w:r>
    </w:p>
    <w:p w:rsidR="003C120D" w:rsidRDefault="003C120D" w:rsidP="00D805A8"/>
    <w:p w:rsidR="003C120D" w:rsidRPr="00D805A8" w:rsidRDefault="003C120D" w:rsidP="00D805A8">
      <w:r>
        <w:t xml:space="preserve">Now go to the </w:t>
      </w:r>
      <w:r w:rsidRPr="003C120D">
        <w:rPr>
          <w:b/>
        </w:rPr>
        <w:t xml:space="preserve">Street component </w:t>
      </w:r>
      <w:r>
        <w:t>and add this:</w:t>
      </w:r>
    </w:p>
    <w:p w:rsidR="00D805A8" w:rsidRPr="00D805A8" w:rsidRDefault="003C120D" w:rsidP="00D805A8">
      <w:r>
        <w:rPr>
          <w:noProof/>
          <w:lang w:val="bg-BG" w:eastAsia="bg-BG"/>
        </w:rPr>
        <w:drawing>
          <wp:inline distT="0" distB="0" distL="0" distR="0" wp14:anchorId="7136AA14" wp14:editId="0C73914C">
            <wp:extent cx="5972810" cy="1560830"/>
            <wp:effectExtent l="19050" t="19050" r="27940" b="2032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5A8" w:rsidRDefault="003C120D" w:rsidP="00D805A8">
      <w:pPr>
        <w:rPr>
          <w:b/>
        </w:rPr>
      </w:pPr>
      <w:r>
        <w:t xml:space="preserve">Here we </w:t>
      </w:r>
      <w:r w:rsidRPr="003C120D">
        <w:rPr>
          <w:b/>
        </w:rPr>
        <w:t>call the function</w:t>
      </w:r>
      <w:r>
        <w:t xml:space="preserve"> passed from our App component </w:t>
      </w:r>
      <w:r w:rsidRPr="003C120D">
        <w:rPr>
          <w:b/>
        </w:rPr>
        <w:t>with the index of the current street</w:t>
      </w:r>
      <w:r>
        <w:t xml:space="preserve"> to </w:t>
      </w:r>
      <w:r w:rsidRPr="003C120D">
        <w:rPr>
          <w:b/>
        </w:rPr>
        <w:t>change it back in the App component</w:t>
      </w:r>
    </w:p>
    <w:p w:rsidR="003C120D" w:rsidRDefault="003C120D" w:rsidP="00D805A8">
      <w:pPr>
        <w:rPr>
          <w:b/>
          <w:u w:val="single"/>
        </w:rPr>
      </w:pPr>
      <w:r w:rsidRPr="003C120D">
        <w:rPr>
          <w:b/>
          <w:u w:val="single"/>
        </w:rPr>
        <w:t>Do the same in the House component but call the houseHoverEvent instead!</w:t>
      </w:r>
    </w:p>
    <w:p w:rsidR="003C120D" w:rsidRPr="003C120D" w:rsidRDefault="003C120D" w:rsidP="00D805A8">
      <w:pPr>
        <w:rPr>
          <w:b/>
          <w:u w:val="single"/>
        </w:rPr>
      </w:pPr>
      <w:r>
        <w:rPr>
          <w:noProof/>
          <w:lang w:val="bg-BG" w:eastAsia="bg-BG"/>
        </w:rPr>
        <w:drawing>
          <wp:inline distT="0" distB="0" distL="0" distR="0" wp14:anchorId="36F8F8C6" wp14:editId="094AE809">
            <wp:extent cx="5972810" cy="3446780"/>
            <wp:effectExtent l="19050" t="19050" r="27940" b="2032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5EC5" w:rsidRPr="00D805A8" w:rsidRDefault="00075EC5" w:rsidP="00D805A8"/>
    <w:sectPr w:rsidR="00075EC5" w:rsidRPr="00D805A8">
      <w:footerReference w:type="default" r:id="rId3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CE0" w:rsidRDefault="00177CE0" w:rsidP="003345E1">
      <w:pPr>
        <w:spacing w:before="0" w:after="0" w:line="240" w:lineRule="auto"/>
      </w:pPr>
      <w:r>
        <w:separator/>
      </w:r>
    </w:p>
  </w:endnote>
  <w:endnote w:type="continuationSeparator" w:id="0">
    <w:p w:rsidR="00177CE0" w:rsidRDefault="00177CE0" w:rsidP="003345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44D2" w:rsidRPr="00AC77AD" w:rsidRDefault="00B144D2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225909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144D2" w:rsidRPr="008C2B83" w:rsidRDefault="00B144D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083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1083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B144D2" w:rsidRPr="008C2B83" w:rsidRDefault="00B144D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083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1083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144D2" w:rsidRDefault="00B144D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B144D2" w:rsidRDefault="00B144D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144D2" w:rsidRDefault="00B144D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144D2" w:rsidRDefault="00B144D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AE352D" wp14:editId="1D3AA903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728B43" wp14:editId="3B558BDE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E3874F" wp14:editId="42CABC5D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A90D61" wp14:editId="4E733B0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AC2787" wp14:editId="2875316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2F5CBBC" wp14:editId="1A95BA6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1D93E0" wp14:editId="72BF05FD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55A071" wp14:editId="60F8C752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037E70" wp14:editId="78166CD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5B8D38" wp14:editId="4645478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144D2" w:rsidRDefault="00B144D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144D2" w:rsidRDefault="00B144D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AE352D" wp14:editId="1D3AA903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728B43" wp14:editId="3B558BDE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E3874F" wp14:editId="42CABC5D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A90D61" wp14:editId="4E733B0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5AC2787" wp14:editId="2875316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2F5CBBC" wp14:editId="1A95BA6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1D93E0" wp14:editId="72BF05FD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55A071" wp14:editId="60F8C752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037E70" wp14:editId="78166CD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5B8D38" wp14:editId="4645478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D3219" w:rsidRDefault="004D32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CE0" w:rsidRDefault="00177CE0" w:rsidP="003345E1">
      <w:pPr>
        <w:spacing w:before="0" w:after="0" w:line="240" w:lineRule="auto"/>
      </w:pPr>
      <w:r>
        <w:separator/>
      </w:r>
    </w:p>
  </w:footnote>
  <w:footnote w:type="continuationSeparator" w:id="0">
    <w:p w:rsidR="00177CE0" w:rsidRDefault="00177CE0" w:rsidP="003345E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27540"/>
    <w:multiLevelType w:val="hybridMultilevel"/>
    <w:tmpl w:val="3FACF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4"/>
  </w:num>
  <w:num w:numId="10">
    <w:abstractNumId w:val="15"/>
  </w:num>
  <w:num w:numId="11">
    <w:abstractNumId w:val="16"/>
  </w:num>
  <w:num w:numId="12">
    <w:abstractNumId w:val="10"/>
  </w:num>
  <w:num w:numId="13">
    <w:abstractNumId w:val="7"/>
  </w:num>
  <w:num w:numId="14">
    <w:abstractNumId w:val="11"/>
  </w:num>
  <w:num w:numId="15">
    <w:abstractNumId w:val="17"/>
  </w:num>
  <w:num w:numId="16">
    <w:abstractNumId w:val="14"/>
  </w:num>
  <w:num w:numId="17">
    <w:abstractNumId w:val="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903"/>
    <w:rsid w:val="000502CF"/>
    <w:rsid w:val="00075EC5"/>
    <w:rsid w:val="00100C99"/>
    <w:rsid w:val="00177CE0"/>
    <w:rsid w:val="00183973"/>
    <w:rsid w:val="002A2373"/>
    <w:rsid w:val="003345E1"/>
    <w:rsid w:val="003473F3"/>
    <w:rsid w:val="003C120D"/>
    <w:rsid w:val="003C70C1"/>
    <w:rsid w:val="00410834"/>
    <w:rsid w:val="00473C0C"/>
    <w:rsid w:val="004D3219"/>
    <w:rsid w:val="00640334"/>
    <w:rsid w:val="0067234F"/>
    <w:rsid w:val="006945EA"/>
    <w:rsid w:val="00762AA7"/>
    <w:rsid w:val="00895152"/>
    <w:rsid w:val="009801CC"/>
    <w:rsid w:val="00AE03FB"/>
    <w:rsid w:val="00B126A2"/>
    <w:rsid w:val="00B144D2"/>
    <w:rsid w:val="00B437D8"/>
    <w:rsid w:val="00B565E7"/>
    <w:rsid w:val="00B75FDA"/>
    <w:rsid w:val="00B8345F"/>
    <w:rsid w:val="00BB58E0"/>
    <w:rsid w:val="00C42CE8"/>
    <w:rsid w:val="00D805A8"/>
    <w:rsid w:val="00DF4130"/>
    <w:rsid w:val="00E17903"/>
    <w:rsid w:val="00E771E3"/>
    <w:rsid w:val="00EC2A19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5E4D23-2297-4067-B86E-236C51633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0C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C70C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C70C1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70C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70C1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C1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C1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70C1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C70C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C70C1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C1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3C7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0C1"/>
  </w:style>
  <w:style w:type="paragraph" w:styleId="Footer">
    <w:name w:val="footer"/>
    <w:basedOn w:val="Normal"/>
    <w:link w:val="FooterChar"/>
    <w:uiPriority w:val="99"/>
    <w:unhideWhenUsed/>
    <w:rsid w:val="003C7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0C1"/>
  </w:style>
  <w:style w:type="paragraph" w:styleId="BalloonText">
    <w:name w:val="Balloon Text"/>
    <w:basedOn w:val="Normal"/>
    <w:link w:val="BalloonTextChar"/>
    <w:uiPriority w:val="99"/>
    <w:semiHidden/>
    <w:unhideWhenUsed/>
    <w:rsid w:val="003C7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0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70C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C70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C70C1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3C70C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C70C1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3C70C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3C70C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3C7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3C70C1"/>
  </w:style>
  <w:style w:type="table" w:customStyle="1" w:styleId="TableGrid1">
    <w:name w:val="Table Grid1"/>
    <w:basedOn w:val="TableNormal"/>
    <w:next w:val="TableGrid"/>
    <w:uiPriority w:val="59"/>
    <w:rsid w:val="003C7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3C70C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7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softuni.bg/opencourses/reactjs-fundamentals" TargetMode="External"/><Relationship Id="rId12" Type="http://schemas.openxmlformats.org/officeDocument/2006/relationships/hyperlink" Target="https://stackoverflow.com/questions/15171622/mongoimport-of-json-fil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obomongo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www.mongodb.com/download-center/communit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" TargetMode="Externa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269</TotalTime>
  <Pages>1</Pages>
  <Words>742</Words>
  <Characters>4231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Manager>Alen Paunov</Manager>
  <Company>Software University (SoftUni)</Company>
  <LinksUpToDate>false</LinksUpToDate>
  <CharactersWithSpaces>4964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React.js Components Exercise</dc:title>
  <dc:subject>React.js Fundamentals - Practical Training Course @ SoftUni</dc:subject>
  <dc:creator>Tanya Staneva</dc:creator>
  <cp:keywords>Software University, SoftUni, programming, coding, software development, education, training, course</cp:keywords>
  <dc:description>Software University Foundation - http://softuni.foundation/</dc:description>
  <cp:lastModifiedBy>Kiril Kirilov</cp:lastModifiedBy>
  <cp:revision>12</cp:revision>
  <dcterms:created xsi:type="dcterms:W3CDTF">2019-02-08T14:05:00Z</dcterms:created>
  <dcterms:modified xsi:type="dcterms:W3CDTF">2019-02-14T16:49:00Z</dcterms:modified>
  <cp:category>computer programming, programming</cp:category>
</cp:coreProperties>
</file>