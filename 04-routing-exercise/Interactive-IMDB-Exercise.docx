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1CC" w:rsidRDefault="0092348F" w:rsidP="004D3AB6">
      <w:pPr>
        <w:pStyle w:val="Heading1"/>
      </w:pPr>
      <w:r>
        <w:t>Exercise: React Routing and Architecture</w:t>
      </w:r>
      <w:r>
        <w:br/>
        <w:t>Interactive IMDB</w:t>
      </w:r>
    </w:p>
    <w:p w:rsidR="009B5E6E" w:rsidRPr="009B5E6E" w:rsidRDefault="009B5E6E" w:rsidP="009B5E6E">
      <w:r>
        <w:t xml:space="preserve">This is an exercise for the </w:t>
      </w:r>
      <w:hyperlink r:id="rId8" w:history="1">
        <w:r w:rsidRPr="003C70C1">
          <w:rPr>
            <w:rStyle w:val="Hyperlink"/>
          </w:rPr>
          <w:t>"ReactJS Fundamentals Course"</w:t>
        </w:r>
      </w:hyperlink>
      <w:r>
        <w:t xml:space="preserve"> at </w:t>
      </w:r>
      <w:hyperlink r:id="rId9" w:history="1">
        <w:r w:rsidRPr="003C70C1">
          <w:rPr>
            <w:rStyle w:val="Hyperlink"/>
          </w:rPr>
          <w:t>SoftUni.</w:t>
        </w:r>
      </w:hyperlink>
    </w:p>
    <w:p w:rsidR="0092348F" w:rsidRDefault="009B5E6E" w:rsidP="009B5E6E">
      <w:pPr>
        <w:pStyle w:val="Heading2"/>
      </w:pPr>
      <w:r>
        <w:t>Task Requirements</w:t>
      </w:r>
    </w:p>
    <w:p w:rsidR="009B5E6E" w:rsidRDefault="009B5E6E" w:rsidP="009B5E6E">
      <w:r>
        <w:t xml:space="preserve">Using </w:t>
      </w:r>
      <w:r w:rsidRPr="0064345F">
        <w:rPr>
          <w:b/>
        </w:rPr>
        <w:t>routing</w:t>
      </w:r>
      <w:r>
        <w:t xml:space="preserve">, create </w:t>
      </w:r>
      <w:r w:rsidRPr="0064345F">
        <w:rPr>
          <w:b/>
        </w:rPr>
        <w:t>a ReactJS application</w:t>
      </w:r>
      <w:r>
        <w:t xml:space="preserve"> which includes the following </w:t>
      </w:r>
      <w:r w:rsidRPr="0064345F">
        <w:rPr>
          <w:b/>
        </w:rPr>
        <w:t>views</w:t>
      </w:r>
      <w:r>
        <w:t>:</w:t>
      </w:r>
    </w:p>
    <w:p w:rsidR="009B5E6E" w:rsidRDefault="009B5E6E" w:rsidP="009B5E6E">
      <w:pPr>
        <w:pStyle w:val="ListParagraph"/>
        <w:numPr>
          <w:ilvl w:val="0"/>
          <w:numId w:val="18"/>
        </w:numPr>
      </w:pPr>
      <w:r w:rsidRPr="0064345F">
        <w:rPr>
          <w:b/>
        </w:rPr>
        <w:t>Register</w:t>
      </w:r>
      <w:r>
        <w:t xml:space="preserve"> user</w:t>
      </w:r>
    </w:p>
    <w:p w:rsidR="009B5E6E" w:rsidRDefault="009B5E6E" w:rsidP="009B5E6E">
      <w:pPr>
        <w:pStyle w:val="ListParagraph"/>
        <w:numPr>
          <w:ilvl w:val="0"/>
          <w:numId w:val="18"/>
        </w:numPr>
      </w:pPr>
      <w:r w:rsidRPr="0064345F">
        <w:rPr>
          <w:b/>
        </w:rPr>
        <w:t>Login</w:t>
      </w:r>
      <w:r>
        <w:t xml:space="preserve"> user</w:t>
      </w:r>
      <w:bookmarkStart w:id="0" w:name="_GoBack"/>
      <w:bookmarkEnd w:id="0"/>
    </w:p>
    <w:p w:rsidR="009B5E6E" w:rsidRDefault="009B5E6E" w:rsidP="009B5E6E">
      <w:pPr>
        <w:pStyle w:val="ListParagraph"/>
        <w:numPr>
          <w:ilvl w:val="0"/>
          <w:numId w:val="18"/>
        </w:numPr>
      </w:pPr>
      <w:r w:rsidRPr="0064345F">
        <w:rPr>
          <w:b/>
        </w:rPr>
        <w:t>Create a movie</w:t>
      </w:r>
      <w:r>
        <w:t xml:space="preserve"> (</w:t>
      </w:r>
      <w:r w:rsidRPr="0064345F">
        <w:rPr>
          <w:b/>
        </w:rPr>
        <w:t>Admin</w:t>
      </w:r>
      <w:r>
        <w:t xml:space="preserve"> only)</w:t>
      </w:r>
    </w:p>
    <w:p w:rsidR="009B5E6E" w:rsidRDefault="009B5E6E" w:rsidP="009B5E6E">
      <w:pPr>
        <w:pStyle w:val="ListParagraph"/>
        <w:numPr>
          <w:ilvl w:val="0"/>
          <w:numId w:val="18"/>
        </w:numPr>
      </w:pPr>
      <w:r w:rsidRPr="0064345F">
        <w:rPr>
          <w:b/>
        </w:rPr>
        <w:t>View all movies</w:t>
      </w:r>
      <w:r>
        <w:t xml:space="preserve"> (view </w:t>
      </w:r>
      <w:r w:rsidRPr="0064345F">
        <w:rPr>
          <w:b/>
        </w:rPr>
        <w:t>movie trailers</w:t>
      </w:r>
      <w:r>
        <w:t xml:space="preserve"> and </w:t>
      </w:r>
      <w:r w:rsidRPr="0064345F">
        <w:rPr>
          <w:b/>
        </w:rPr>
        <w:t>story lines</w:t>
      </w:r>
      <w:r>
        <w:t xml:space="preserve"> (</w:t>
      </w:r>
      <w:r w:rsidRPr="0064345F">
        <w:rPr>
          <w:b/>
        </w:rPr>
        <w:t>Logged-in users</w:t>
      </w:r>
      <w:r>
        <w:t xml:space="preserve"> only))</w:t>
      </w:r>
    </w:p>
    <w:p w:rsidR="0064345F" w:rsidRDefault="0064345F" w:rsidP="0064345F">
      <w:r w:rsidRPr="0064345F">
        <w:rPr>
          <w:b/>
          <w:u w:val="single"/>
        </w:rPr>
        <w:t>Hint1:</w:t>
      </w:r>
      <w:r>
        <w:t xml:space="preserve"> In order to be able to </w:t>
      </w:r>
      <w:r w:rsidRPr="0064345F">
        <w:rPr>
          <w:b/>
        </w:rPr>
        <w:t>display the trailer</w:t>
      </w:r>
      <w:r>
        <w:t xml:space="preserve"> of the movie use the </w:t>
      </w:r>
      <w:hyperlink r:id="rId10" w:history="1">
        <w:r w:rsidRPr="008A0996">
          <w:rPr>
            <w:rStyle w:val="Hyperlink"/>
          </w:rPr>
          <w:t>react-player</w:t>
        </w:r>
      </w:hyperlink>
      <w:r>
        <w:t>.</w:t>
      </w:r>
    </w:p>
    <w:p w:rsidR="0064345F" w:rsidRDefault="0064345F" w:rsidP="0064345F">
      <w:r w:rsidRPr="0064345F">
        <w:rPr>
          <w:b/>
          <w:u w:val="single"/>
        </w:rPr>
        <w:t>Hint2:</w:t>
      </w:r>
      <w:r>
        <w:t xml:space="preserve"> Use </w:t>
      </w:r>
      <w:hyperlink r:id="rId11" w:history="1">
        <w:r w:rsidRPr="008A0996">
          <w:rPr>
            <w:rStyle w:val="Hyperlink"/>
          </w:rPr>
          <w:t>react-toastr</w:t>
        </w:r>
      </w:hyperlink>
      <w:r>
        <w:t xml:space="preserve"> to implement </w:t>
      </w:r>
      <w:r w:rsidRPr="0064345F">
        <w:rPr>
          <w:b/>
        </w:rPr>
        <w:t>error-handling (for the forms)</w:t>
      </w:r>
    </w:p>
    <w:p w:rsidR="0064345F" w:rsidRPr="0064345F" w:rsidRDefault="0064345F" w:rsidP="0064345F">
      <w:pPr>
        <w:rPr>
          <w:b/>
        </w:rPr>
      </w:pPr>
      <w:r w:rsidRPr="0064345F">
        <w:rPr>
          <w:b/>
          <w:u w:val="single"/>
        </w:rPr>
        <w:t>Hint3:</w:t>
      </w:r>
      <w:r>
        <w:t xml:space="preserve"> Use </w:t>
      </w:r>
      <w:hyperlink r:id="rId12" w:history="1">
        <w:r w:rsidRPr="008A0996">
          <w:rPr>
            <w:rStyle w:val="Hyperlink"/>
          </w:rPr>
          <w:t>react-router-dom</w:t>
        </w:r>
      </w:hyperlink>
      <w:r>
        <w:t xml:space="preserve"> to implement the </w:t>
      </w:r>
      <w:r w:rsidRPr="0064345F">
        <w:rPr>
          <w:b/>
        </w:rPr>
        <w:t>routing</w:t>
      </w:r>
    </w:p>
    <w:p w:rsidR="009B5E6E" w:rsidRDefault="009B5E6E" w:rsidP="009B5E6E">
      <w:pPr>
        <w:pStyle w:val="Heading2"/>
      </w:pPr>
      <w:r>
        <w:t>Server</w:t>
      </w:r>
    </w:p>
    <w:p w:rsidR="0064345F" w:rsidRDefault="009B5E6E" w:rsidP="009B5E6E">
      <w:r>
        <w:t xml:space="preserve">You will be </w:t>
      </w:r>
      <w:r w:rsidRPr="0064345F">
        <w:rPr>
          <w:b/>
        </w:rPr>
        <w:t>provided with a server</w:t>
      </w:r>
      <w:r>
        <w:t xml:space="preserve"> to fetch data from a database. Run </w:t>
      </w:r>
      <w:r w:rsidRPr="0064345F">
        <w:rPr>
          <w:rFonts w:ascii="Consolas" w:hAnsi="Consolas"/>
          <w:b/>
        </w:rPr>
        <w:t>npm install</w:t>
      </w:r>
      <w:r>
        <w:t xml:space="preserve"> before you start and run the server.</w:t>
      </w:r>
      <w:r w:rsidR="0064345F">
        <w:t xml:space="preserve"> The server can support the following requests:</w:t>
      </w:r>
    </w:p>
    <w:p w:rsidR="0064345F" w:rsidRDefault="0064345F" w:rsidP="0064345F">
      <w:pPr>
        <w:pStyle w:val="ListParagraph"/>
        <w:numPr>
          <w:ilvl w:val="0"/>
          <w:numId w:val="20"/>
        </w:numPr>
      </w:pPr>
      <w:r w:rsidRPr="0064345F">
        <w:rPr>
          <w:rFonts w:ascii="Consolas" w:hAnsi="Consolas"/>
          <w:b/>
        </w:rPr>
        <w:t>'http://localhost:9999/feed/movie/create'</w:t>
      </w:r>
      <w:r>
        <w:t xml:space="preserve"> – </w:t>
      </w:r>
      <w:r w:rsidRPr="0064345F">
        <w:rPr>
          <w:b/>
        </w:rPr>
        <w:t>POST</w:t>
      </w:r>
      <w:r>
        <w:t xml:space="preserve"> – add new movie to the database</w:t>
      </w:r>
    </w:p>
    <w:p w:rsidR="0064345F" w:rsidRDefault="0064345F" w:rsidP="0064345F">
      <w:pPr>
        <w:pStyle w:val="ListParagraph"/>
        <w:numPr>
          <w:ilvl w:val="0"/>
          <w:numId w:val="20"/>
        </w:numPr>
      </w:pPr>
      <w:r w:rsidRPr="0064345F">
        <w:rPr>
          <w:rFonts w:ascii="Consolas" w:hAnsi="Consolas"/>
          <w:b/>
        </w:rPr>
        <w:t>'http://localhost:9999/feed/movies'</w:t>
      </w:r>
      <w:r>
        <w:t xml:space="preserve"> – </w:t>
      </w:r>
      <w:r w:rsidRPr="0064345F">
        <w:rPr>
          <w:b/>
        </w:rPr>
        <w:t>GET</w:t>
      </w:r>
      <w:r>
        <w:t xml:space="preserve"> – get all movies from the database</w:t>
      </w:r>
    </w:p>
    <w:p w:rsidR="0064345F" w:rsidRDefault="0064345F" w:rsidP="0064345F">
      <w:pPr>
        <w:pStyle w:val="ListParagraph"/>
        <w:numPr>
          <w:ilvl w:val="0"/>
          <w:numId w:val="20"/>
        </w:numPr>
      </w:pPr>
      <w:r w:rsidRPr="0064345F">
        <w:rPr>
          <w:rFonts w:ascii="Consolas" w:hAnsi="Consolas"/>
          <w:b/>
        </w:rPr>
        <w:t>'http://localhost:9999/auth/signup'</w:t>
      </w:r>
      <w:r>
        <w:t xml:space="preserve"> – </w:t>
      </w:r>
      <w:r w:rsidRPr="0064345F">
        <w:rPr>
          <w:b/>
        </w:rPr>
        <w:t>POST</w:t>
      </w:r>
      <w:r>
        <w:t xml:space="preserve"> – register a new user</w:t>
      </w:r>
    </w:p>
    <w:p w:rsidR="0064345F" w:rsidRDefault="0064345F" w:rsidP="0064345F">
      <w:pPr>
        <w:pStyle w:val="ListParagraph"/>
        <w:numPr>
          <w:ilvl w:val="0"/>
          <w:numId w:val="20"/>
        </w:numPr>
      </w:pPr>
      <w:r w:rsidRPr="0064345F">
        <w:rPr>
          <w:rFonts w:ascii="Consolas" w:hAnsi="Consolas"/>
          <w:b/>
        </w:rPr>
        <w:t>'http://localhost:9999/auth/signin'</w:t>
      </w:r>
      <w:r>
        <w:t xml:space="preserve"> – </w:t>
      </w:r>
      <w:r w:rsidRPr="0064345F">
        <w:rPr>
          <w:b/>
        </w:rPr>
        <w:t>POST</w:t>
      </w:r>
      <w:r>
        <w:t xml:space="preserve"> – login a user</w:t>
      </w:r>
    </w:p>
    <w:p w:rsidR="009B5E6E" w:rsidRDefault="009B5E6E" w:rsidP="009B5E6E">
      <w:r w:rsidRPr="0064345F">
        <w:rPr>
          <w:b/>
        </w:rPr>
        <w:t>Explore the code</w:t>
      </w:r>
      <w:r>
        <w:t xml:space="preserve"> of the server</w:t>
      </w:r>
      <w:r w:rsidR="0064345F">
        <w:t>.</w:t>
      </w:r>
    </w:p>
    <w:p w:rsidR="009B5E6E" w:rsidRDefault="009B5E6E" w:rsidP="009B5E6E">
      <w:pPr>
        <w:pStyle w:val="Heading2"/>
      </w:pPr>
      <w:r>
        <w:t>Database</w:t>
      </w:r>
    </w:p>
    <w:p w:rsidR="009B5E6E" w:rsidRDefault="009B5E6E" w:rsidP="009B5E6E">
      <w:r>
        <w:t>The database will include the following:</w:t>
      </w:r>
    </w:p>
    <w:p w:rsidR="0064345F" w:rsidRDefault="0064345F" w:rsidP="0064345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7821B25" wp14:editId="13CF0059">
            <wp:extent cx="1539240" cy="1120140"/>
            <wp:effectExtent l="19050" t="19050" r="22860" b="2286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E6E" w:rsidRDefault="009B5E6E" w:rsidP="009B5E6E">
      <w:pPr>
        <w:pStyle w:val="ListParagraph"/>
        <w:numPr>
          <w:ilvl w:val="0"/>
          <w:numId w:val="19"/>
        </w:numPr>
      </w:pPr>
      <w:r w:rsidRPr="0064345F">
        <w:rPr>
          <w:rFonts w:ascii="Consolas" w:hAnsi="Consolas"/>
          <w:b/>
        </w:rPr>
        <w:t>User</w:t>
      </w:r>
      <w:r>
        <w:t xml:space="preserve"> – has a </w:t>
      </w:r>
      <w:r w:rsidRPr="008A0996">
        <w:rPr>
          <w:b/>
        </w:rPr>
        <w:t xml:space="preserve">username, password, email </w:t>
      </w:r>
      <w:r>
        <w:t xml:space="preserve">and </w:t>
      </w:r>
      <w:r w:rsidRPr="008A0996">
        <w:rPr>
          <w:b/>
        </w:rPr>
        <w:t>roles</w:t>
      </w:r>
    </w:p>
    <w:p w:rsidR="009B5E6E" w:rsidRDefault="009B5E6E" w:rsidP="009B5E6E">
      <w:pPr>
        <w:pStyle w:val="ListParagraph"/>
        <w:numPr>
          <w:ilvl w:val="0"/>
          <w:numId w:val="19"/>
        </w:numPr>
      </w:pPr>
      <w:r w:rsidRPr="0064345F">
        <w:rPr>
          <w:rFonts w:ascii="Consolas" w:hAnsi="Consolas"/>
          <w:b/>
        </w:rPr>
        <w:t>Movie</w:t>
      </w:r>
      <w:r>
        <w:t xml:space="preserve"> – has a </w:t>
      </w:r>
      <w:r w:rsidRPr="008A0996">
        <w:rPr>
          <w:b/>
        </w:rPr>
        <w:t>title, storyline, posterUrl, trailerUrl</w:t>
      </w:r>
    </w:p>
    <w:p w:rsidR="009B5E6E" w:rsidRDefault="009B5E6E" w:rsidP="009B5E6E">
      <w:pPr>
        <w:pStyle w:val="Heading2"/>
      </w:pPr>
      <w:r>
        <w:lastRenderedPageBreak/>
        <w:t>Skeleton</w:t>
      </w:r>
    </w:p>
    <w:p w:rsidR="009B5E6E" w:rsidRDefault="009B5E6E" w:rsidP="009B5E6E">
      <w:r>
        <w:t>The skeleton provided</w:t>
      </w:r>
      <w:r w:rsidR="0064345F">
        <w:t xml:space="preserve"> to you will contain the </w:t>
      </w:r>
      <w:r w:rsidR="0064345F" w:rsidRPr="008A0996">
        <w:rPr>
          <w:b/>
        </w:rPr>
        <w:t>server</w:t>
      </w:r>
      <w:r w:rsidR="0064345F">
        <w:t xml:space="preserve">, </w:t>
      </w:r>
      <w:r>
        <w:t xml:space="preserve">the </w:t>
      </w:r>
      <w:r w:rsidRPr="008A0996">
        <w:rPr>
          <w:b/>
        </w:rPr>
        <w:t>structure</w:t>
      </w:r>
      <w:r>
        <w:t xml:space="preserve"> of the </w:t>
      </w:r>
      <w:r w:rsidRPr="008A0996">
        <w:rPr>
          <w:b/>
        </w:rPr>
        <w:t>react application</w:t>
      </w:r>
      <w:r w:rsidR="0064345F">
        <w:t xml:space="preserve"> and the </w:t>
      </w:r>
      <w:r w:rsidR="0064345F" w:rsidRPr="008A0996">
        <w:rPr>
          <w:b/>
        </w:rPr>
        <w:t>css files</w:t>
      </w:r>
      <w:r w:rsidR="0064345F">
        <w:t xml:space="preserve"> you will need</w:t>
      </w:r>
      <w:r>
        <w:t>.</w:t>
      </w:r>
    </w:p>
    <w:p w:rsidR="00204437" w:rsidRDefault="00204437" w:rsidP="0042207C">
      <w:r>
        <w:rPr>
          <w:noProof/>
          <w:lang w:val="bg-BG" w:eastAsia="bg-BG"/>
        </w:rPr>
        <w:drawing>
          <wp:inline distT="0" distB="0" distL="0" distR="0" wp14:anchorId="2056EAF9" wp14:editId="0F0F6504">
            <wp:extent cx="1051560" cy="2764100"/>
            <wp:effectExtent l="19050" t="19050" r="15240" b="177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079" cy="280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E6E" w:rsidRDefault="009B5E6E" w:rsidP="009B5E6E">
      <w:pPr>
        <w:pStyle w:val="Heading2"/>
      </w:pPr>
      <w:r>
        <w:t>Views</w:t>
      </w:r>
    </w:p>
    <w:p w:rsidR="003233E3" w:rsidRDefault="003233E3" w:rsidP="003233E3">
      <w:pPr>
        <w:pStyle w:val="Heading3"/>
      </w:pPr>
      <w:r>
        <w:t>Register</w:t>
      </w:r>
    </w:p>
    <w:p w:rsidR="003233E3" w:rsidRDefault="003233E3" w:rsidP="003233E3">
      <w:pPr>
        <w:pStyle w:val="Heading3"/>
      </w:pPr>
      <w:r>
        <w:rPr>
          <w:noProof/>
          <w:lang w:val="bg-BG" w:eastAsia="bg-BG"/>
        </w:rPr>
        <w:drawing>
          <wp:inline distT="0" distB="0" distL="0" distR="0" wp14:anchorId="343F1B09" wp14:editId="73FCE51C">
            <wp:extent cx="5972810" cy="1562100"/>
            <wp:effectExtent l="19050" t="19050" r="27940" b="1905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Login</w:t>
      </w:r>
    </w:p>
    <w:p w:rsidR="003233E3" w:rsidRPr="009B5E6E" w:rsidRDefault="003233E3" w:rsidP="003233E3">
      <w:r>
        <w:rPr>
          <w:noProof/>
          <w:lang w:val="bg-BG" w:eastAsia="bg-BG"/>
        </w:rPr>
        <w:drawing>
          <wp:inline distT="0" distB="0" distL="0" distR="0" wp14:anchorId="47EE4FE5" wp14:editId="1C7BCD40">
            <wp:extent cx="5972810" cy="1221740"/>
            <wp:effectExtent l="19050" t="19050" r="27940" b="1651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33E3" w:rsidRPr="003233E3" w:rsidRDefault="003233E3" w:rsidP="003233E3"/>
    <w:p w:rsidR="009B5E6E" w:rsidRDefault="009B5E6E" w:rsidP="009B5E6E">
      <w:pPr>
        <w:pStyle w:val="Heading3"/>
      </w:pPr>
      <w:r>
        <w:lastRenderedPageBreak/>
        <w:t>Home</w:t>
      </w:r>
    </w:p>
    <w:p w:rsidR="009B5E6E" w:rsidRDefault="009B5E6E" w:rsidP="009B5E6E">
      <w:pPr>
        <w:pStyle w:val="Heading4"/>
        <w:rPr>
          <w:lang w:val="bg-BG"/>
        </w:rPr>
      </w:pPr>
      <w:r>
        <w:t>Anonymous</w:t>
      </w:r>
    </w:p>
    <w:p w:rsidR="0042207C" w:rsidRPr="0042207C" w:rsidRDefault="0042207C" w:rsidP="0042207C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40FF51A" wp14:editId="759A189B">
            <wp:extent cx="5972810" cy="1695450"/>
            <wp:effectExtent l="19050" t="19050" r="27940" b="190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E6E" w:rsidRDefault="009B5E6E" w:rsidP="009B5E6E">
      <w:pPr>
        <w:pStyle w:val="Heading4"/>
      </w:pPr>
      <w:r>
        <w:t>Admin</w:t>
      </w:r>
    </w:p>
    <w:p w:rsidR="0042207C" w:rsidRPr="0042207C" w:rsidRDefault="0042207C" w:rsidP="0042207C">
      <w:r>
        <w:rPr>
          <w:noProof/>
          <w:lang w:val="bg-BG" w:eastAsia="bg-BG"/>
        </w:rPr>
        <w:drawing>
          <wp:inline distT="0" distB="0" distL="0" distR="0" wp14:anchorId="1CFC7700" wp14:editId="5973A155">
            <wp:extent cx="5623560" cy="1831274"/>
            <wp:effectExtent l="19050" t="19050" r="15240" b="1714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545" cy="1833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E6E" w:rsidRDefault="009B5E6E" w:rsidP="009B5E6E">
      <w:pPr>
        <w:pStyle w:val="Heading4"/>
      </w:pPr>
      <w:r>
        <w:t>User</w:t>
      </w:r>
    </w:p>
    <w:p w:rsidR="0042207C" w:rsidRPr="0042207C" w:rsidRDefault="0042207C" w:rsidP="0042207C">
      <w:r>
        <w:rPr>
          <w:noProof/>
          <w:lang w:val="bg-BG" w:eastAsia="bg-BG"/>
        </w:rPr>
        <w:drawing>
          <wp:inline distT="0" distB="0" distL="0" distR="0" wp14:anchorId="5EF2575F" wp14:editId="67DEC56D">
            <wp:extent cx="5623560" cy="1820513"/>
            <wp:effectExtent l="19050" t="19050" r="15240" b="2794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231" cy="182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E6E" w:rsidRDefault="004D3AB6" w:rsidP="009B5E6E">
      <w:pPr>
        <w:pStyle w:val="Heading4"/>
      </w:pPr>
      <w:r>
        <w:lastRenderedPageBreak/>
        <w:t>View T</w:t>
      </w:r>
      <w:r w:rsidR="009B5E6E">
        <w:t>railer</w:t>
      </w:r>
    </w:p>
    <w:p w:rsidR="0042207C" w:rsidRPr="0042207C" w:rsidRDefault="0042207C" w:rsidP="0042207C">
      <w:r>
        <w:rPr>
          <w:noProof/>
          <w:lang w:val="bg-BG" w:eastAsia="bg-BG"/>
        </w:rPr>
        <w:drawing>
          <wp:inline distT="0" distB="0" distL="0" distR="0" wp14:anchorId="05A7C204" wp14:editId="78E870DD">
            <wp:extent cx="2681808" cy="3002280"/>
            <wp:effectExtent l="19050" t="19050" r="23495" b="2667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358" cy="3012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E6E" w:rsidRDefault="004D3AB6" w:rsidP="009B5E6E">
      <w:pPr>
        <w:pStyle w:val="Heading4"/>
      </w:pPr>
      <w:r>
        <w:t>View S</w:t>
      </w:r>
      <w:r w:rsidR="009B5E6E">
        <w:t>toryline</w:t>
      </w:r>
    </w:p>
    <w:p w:rsidR="009B5E6E" w:rsidRPr="009B5E6E" w:rsidRDefault="0042207C" w:rsidP="009B5E6E">
      <w:r>
        <w:rPr>
          <w:noProof/>
          <w:lang w:val="bg-BG" w:eastAsia="bg-BG"/>
        </w:rPr>
        <w:drawing>
          <wp:inline distT="0" distB="0" distL="0" distR="0" wp14:anchorId="6D031586" wp14:editId="68BB4966">
            <wp:extent cx="2941320" cy="3162300"/>
            <wp:effectExtent l="19050" t="19050" r="11430" b="1905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546" r="11900"/>
                    <a:stretch/>
                  </pic:blipFill>
                  <pic:spPr bwMode="auto">
                    <a:xfrm>
                      <a:off x="0" y="0"/>
                      <a:ext cx="2941440" cy="3162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5E6E" w:rsidRPr="009B5E6E">
      <w:footerReference w:type="default" r:id="rId22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785C" w:rsidRDefault="007D785C" w:rsidP="00A1644A">
      <w:pPr>
        <w:spacing w:before="0" w:after="0" w:line="240" w:lineRule="auto"/>
      </w:pPr>
      <w:r>
        <w:separator/>
      </w:r>
    </w:p>
  </w:endnote>
  <w:endnote w:type="continuationSeparator" w:id="0">
    <w:p w:rsidR="007D785C" w:rsidRDefault="007D785C" w:rsidP="00A164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644A" w:rsidRPr="00AC77AD" w:rsidRDefault="00A1644A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E8D02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1644A" w:rsidRPr="008C2B83" w:rsidRDefault="00A1644A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33E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33E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A1644A" w:rsidRPr="008C2B83" w:rsidRDefault="00A1644A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233E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233E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1644A" w:rsidRDefault="00A1644A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A1644A" w:rsidRDefault="00A1644A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1644A" w:rsidRDefault="00A1644A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1644A" w:rsidRDefault="00A1644A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AC597C" wp14:editId="64F1CCB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47DDF4" wp14:editId="7F1AA012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7BC8DA" wp14:editId="16D525D8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19905C" wp14:editId="11C3D87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531150" wp14:editId="0ACBEEA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8E2B51" wp14:editId="0520AF4D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F1CD87" wp14:editId="4466827E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A8FC6F" wp14:editId="0CE8EDF1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FCF231" wp14:editId="28E4321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638D74" wp14:editId="67366BD6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1644A" w:rsidRDefault="00A1644A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1644A" w:rsidRDefault="00A1644A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AC597C" wp14:editId="64F1CCB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47DDF4" wp14:editId="7F1AA012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7BC8DA" wp14:editId="16D525D8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A19905C" wp14:editId="11C3D87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531150" wp14:editId="0ACBEEA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8E2B51" wp14:editId="0520AF4D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F1CD87" wp14:editId="4466827E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A8FC6F" wp14:editId="0CE8EDF1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FCF231" wp14:editId="28E4321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638D74" wp14:editId="67366BD6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A1644A" w:rsidRDefault="00A164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785C" w:rsidRDefault="007D785C" w:rsidP="00A1644A">
      <w:pPr>
        <w:spacing w:before="0" w:after="0" w:line="240" w:lineRule="auto"/>
      </w:pPr>
      <w:r>
        <w:separator/>
      </w:r>
    </w:p>
  </w:footnote>
  <w:footnote w:type="continuationSeparator" w:id="0">
    <w:p w:rsidR="007D785C" w:rsidRDefault="007D785C" w:rsidP="00A164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40F97"/>
    <w:multiLevelType w:val="hybridMultilevel"/>
    <w:tmpl w:val="7C7C0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D4341"/>
    <w:multiLevelType w:val="hybridMultilevel"/>
    <w:tmpl w:val="CC4A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946703"/>
    <w:multiLevelType w:val="hybridMultilevel"/>
    <w:tmpl w:val="48E84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14"/>
  </w:num>
  <w:num w:numId="5">
    <w:abstractNumId w:val="10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16"/>
  </w:num>
  <w:num w:numId="11">
    <w:abstractNumId w:val="18"/>
  </w:num>
  <w:num w:numId="12">
    <w:abstractNumId w:val="11"/>
  </w:num>
  <w:num w:numId="13">
    <w:abstractNumId w:val="8"/>
  </w:num>
  <w:num w:numId="14">
    <w:abstractNumId w:val="12"/>
  </w:num>
  <w:num w:numId="15">
    <w:abstractNumId w:val="19"/>
  </w:num>
  <w:num w:numId="16">
    <w:abstractNumId w:val="15"/>
  </w:num>
  <w:num w:numId="17">
    <w:abstractNumId w:val="3"/>
  </w:num>
  <w:num w:numId="18">
    <w:abstractNumId w:val="17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CD9"/>
    <w:rsid w:val="00001A58"/>
    <w:rsid w:val="000374A3"/>
    <w:rsid w:val="00204437"/>
    <w:rsid w:val="003233E3"/>
    <w:rsid w:val="0042207C"/>
    <w:rsid w:val="004D3AB6"/>
    <w:rsid w:val="0064345F"/>
    <w:rsid w:val="00667CD9"/>
    <w:rsid w:val="007D785C"/>
    <w:rsid w:val="008A0996"/>
    <w:rsid w:val="0092348F"/>
    <w:rsid w:val="009801CC"/>
    <w:rsid w:val="009B5E6E"/>
    <w:rsid w:val="00A1644A"/>
    <w:rsid w:val="00A90224"/>
    <w:rsid w:val="00F31631"/>
    <w:rsid w:val="00FC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F9293-2D74-4C73-89F8-2C6CED31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07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207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2207C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07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207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07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07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207C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207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2207C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07C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22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07C"/>
  </w:style>
  <w:style w:type="paragraph" w:styleId="Footer">
    <w:name w:val="footer"/>
    <w:basedOn w:val="Normal"/>
    <w:link w:val="FooterChar"/>
    <w:uiPriority w:val="99"/>
    <w:unhideWhenUsed/>
    <w:rsid w:val="00422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07C"/>
  </w:style>
  <w:style w:type="paragraph" w:styleId="BalloonText">
    <w:name w:val="Balloon Text"/>
    <w:basedOn w:val="Normal"/>
    <w:link w:val="BalloonTextChar"/>
    <w:uiPriority w:val="99"/>
    <w:semiHidden/>
    <w:unhideWhenUsed/>
    <w:rsid w:val="00422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07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207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22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207C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2207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2207C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2207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2207C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22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2207C"/>
  </w:style>
  <w:style w:type="table" w:customStyle="1" w:styleId="TableGrid1">
    <w:name w:val="Table Grid1"/>
    <w:basedOn w:val="TableNormal"/>
    <w:next w:val="TableGrid"/>
    <w:uiPriority w:val="59"/>
    <w:rsid w:val="00422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2207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2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reactjs-fundamental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npmjs.com/package/react-router-do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react-toast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www.npmjs.com/package/react-player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061161-8D02-43D8-814C-18A611D89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31</TotalTime>
  <Pages>4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Kiril Kirilov</cp:lastModifiedBy>
  <cp:revision>9</cp:revision>
  <dcterms:created xsi:type="dcterms:W3CDTF">2019-02-20T10:36:00Z</dcterms:created>
  <dcterms:modified xsi:type="dcterms:W3CDTF">2019-02-21T18:32:00Z</dcterms:modified>
</cp:coreProperties>
</file>