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1CC" w:rsidRDefault="00702F2B" w:rsidP="00702F2B">
      <w:pPr>
        <w:pStyle w:val="1"/>
        <w:jc w:val="center"/>
      </w:pPr>
      <w:r>
        <w:t xml:space="preserve">Exercise: </w:t>
      </w:r>
      <w:proofErr w:type="spellStart"/>
      <w:r>
        <w:t>ReactJS</w:t>
      </w:r>
      <w:proofErr w:type="spellEnd"/>
      <w:r>
        <w:t xml:space="preserve"> Events and Forms</w:t>
      </w:r>
    </w:p>
    <w:p w:rsidR="00702F2B" w:rsidRPr="003C70C1" w:rsidRDefault="00702F2B" w:rsidP="00702F2B">
      <w:r>
        <w:t xml:space="preserve">This is an exercise for the </w:t>
      </w:r>
      <w:hyperlink r:id="rId8" w:history="1">
        <w:r w:rsidRPr="003C70C1">
          <w:rPr>
            <w:rStyle w:val="a9"/>
          </w:rPr>
          <w:t>"</w:t>
        </w:r>
        <w:proofErr w:type="spellStart"/>
        <w:r w:rsidRPr="003C70C1">
          <w:rPr>
            <w:rStyle w:val="a9"/>
          </w:rPr>
          <w:t>ReactJS</w:t>
        </w:r>
        <w:proofErr w:type="spellEnd"/>
        <w:r w:rsidRPr="003C70C1">
          <w:rPr>
            <w:rStyle w:val="a9"/>
          </w:rPr>
          <w:t xml:space="preserve"> Fundamentals Course"</w:t>
        </w:r>
      </w:hyperlink>
      <w:r>
        <w:t xml:space="preserve"> at </w:t>
      </w:r>
      <w:hyperlink r:id="rId9" w:history="1">
        <w:r w:rsidRPr="003C70C1">
          <w:rPr>
            <w:rStyle w:val="a9"/>
          </w:rPr>
          <w:t>SoftUni.</w:t>
        </w:r>
      </w:hyperlink>
    </w:p>
    <w:p w:rsidR="00702F2B" w:rsidRDefault="00702F2B" w:rsidP="00702F2B">
      <w:pPr>
        <w:pStyle w:val="2"/>
      </w:pPr>
      <w:r>
        <w:t>Task Requirements</w:t>
      </w:r>
    </w:p>
    <w:p w:rsidR="00702F2B" w:rsidRDefault="00702F2B" w:rsidP="00702F2B">
      <w:r>
        <w:t>Create simple react application that has the following functionalities:</w:t>
      </w:r>
    </w:p>
    <w:p w:rsidR="00702F2B" w:rsidRDefault="00702F2B" w:rsidP="00702F2B">
      <w:pPr>
        <w:pStyle w:val="ac"/>
        <w:numPr>
          <w:ilvl w:val="0"/>
          <w:numId w:val="18"/>
        </w:numPr>
      </w:pPr>
      <w:r>
        <w:t xml:space="preserve">Can </w:t>
      </w:r>
      <w:r w:rsidRPr="00256DFD">
        <w:rPr>
          <w:b/>
        </w:rPr>
        <w:t>registe</w:t>
      </w:r>
      <w:r>
        <w:t>r a user</w:t>
      </w:r>
    </w:p>
    <w:p w:rsidR="00702F2B" w:rsidRDefault="00702F2B" w:rsidP="00702F2B">
      <w:pPr>
        <w:pStyle w:val="ac"/>
        <w:numPr>
          <w:ilvl w:val="0"/>
          <w:numId w:val="18"/>
        </w:numPr>
      </w:pPr>
      <w:r>
        <w:t xml:space="preserve">Can </w:t>
      </w:r>
      <w:r w:rsidRPr="00256DFD">
        <w:rPr>
          <w:b/>
        </w:rPr>
        <w:t>login</w:t>
      </w:r>
      <w:r>
        <w:t xml:space="preserve"> a user</w:t>
      </w:r>
    </w:p>
    <w:p w:rsidR="00702F2B" w:rsidRDefault="00702F2B" w:rsidP="00702F2B">
      <w:pPr>
        <w:pStyle w:val="ac"/>
        <w:numPr>
          <w:ilvl w:val="0"/>
          <w:numId w:val="18"/>
        </w:numPr>
      </w:pPr>
      <w:r>
        <w:t xml:space="preserve">Can </w:t>
      </w:r>
      <w:r w:rsidRPr="00256DFD">
        <w:rPr>
          <w:b/>
        </w:rPr>
        <w:t>create</w:t>
      </w:r>
      <w:r>
        <w:t xml:space="preserve"> a game</w:t>
      </w:r>
    </w:p>
    <w:p w:rsidR="00702F2B" w:rsidRDefault="00702F2B" w:rsidP="00702F2B">
      <w:pPr>
        <w:pStyle w:val="ac"/>
        <w:numPr>
          <w:ilvl w:val="0"/>
          <w:numId w:val="18"/>
        </w:numPr>
      </w:pPr>
      <w:r w:rsidRPr="00256DFD">
        <w:t>Can</w:t>
      </w:r>
      <w:r w:rsidRPr="00256DFD">
        <w:rPr>
          <w:b/>
        </w:rPr>
        <w:t xml:space="preserve"> view all</w:t>
      </w:r>
      <w:r>
        <w:t xml:space="preserve"> the </w:t>
      </w:r>
      <w:r w:rsidRPr="00256DFD">
        <w:rPr>
          <w:b/>
        </w:rPr>
        <w:t>games</w:t>
      </w:r>
      <w:r>
        <w:t xml:space="preserve"> in the database</w:t>
      </w:r>
    </w:p>
    <w:p w:rsidR="00702F2B" w:rsidRDefault="00702F2B" w:rsidP="00702F2B">
      <w:pPr>
        <w:pStyle w:val="2"/>
      </w:pPr>
      <w:r>
        <w:t>Server</w:t>
      </w:r>
    </w:p>
    <w:p w:rsidR="00702F2B" w:rsidRDefault="00702F2B" w:rsidP="00702F2B">
      <w:pPr>
        <w:rPr>
          <w:rFonts w:ascii="Calibri" w:hAnsi="Calibri" w:cs="Calibri"/>
        </w:rPr>
      </w:pPr>
      <w:r>
        <w:t xml:space="preserve">You are provided with a server that will help us fetch the data from our database. </w:t>
      </w:r>
      <w:r w:rsidR="008702F8">
        <w:t>Explore the code of the server. After that r</w:t>
      </w:r>
      <w:r>
        <w:t xml:space="preserve">un </w:t>
      </w:r>
      <w:proofErr w:type="spellStart"/>
      <w:r w:rsidRPr="00702F2B">
        <w:rPr>
          <w:rFonts w:ascii="Consolas" w:hAnsi="Consolas"/>
          <w:b/>
        </w:rPr>
        <w:t>npm</w:t>
      </w:r>
      <w:proofErr w:type="spellEnd"/>
      <w:r w:rsidRPr="00702F2B">
        <w:rPr>
          <w:rFonts w:ascii="Consolas" w:hAnsi="Consolas"/>
          <w:b/>
        </w:rPr>
        <w:t xml:space="preserve"> install</w:t>
      </w:r>
      <w:r>
        <w:rPr>
          <w:rFonts w:ascii="Consolas" w:hAnsi="Consolas"/>
          <w:b/>
        </w:rPr>
        <w:t xml:space="preserve"> </w:t>
      </w:r>
      <w:r>
        <w:rPr>
          <w:rFonts w:ascii="Calibri" w:hAnsi="Calibri" w:cs="Calibri"/>
        </w:rPr>
        <w:t xml:space="preserve">and then </w:t>
      </w:r>
      <w:r w:rsidRPr="008702F8">
        <w:rPr>
          <w:rFonts w:ascii="Calibri" w:hAnsi="Calibri" w:cs="Calibri"/>
          <w:b/>
        </w:rPr>
        <w:t>start the server</w:t>
      </w:r>
    </w:p>
    <w:p w:rsidR="00702F2B" w:rsidRPr="00702F2B" w:rsidRDefault="00702F2B" w:rsidP="00702F2B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2B9154F" wp14:editId="417363F9">
            <wp:extent cx="4091940" cy="470338"/>
            <wp:effectExtent l="19050" t="19050" r="22860" b="2540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13"/>
                    <a:stretch/>
                  </pic:blipFill>
                  <pic:spPr bwMode="auto">
                    <a:xfrm>
                      <a:off x="0" y="0"/>
                      <a:ext cx="4091940" cy="470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F2B" w:rsidRDefault="00702F2B" w:rsidP="00702F2B">
      <w:pPr>
        <w:pStyle w:val="2"/>
      </w:pPr>
      <w:r>
        <w:t>Database</w:t>
      </w:r>
    </w:p>
    <w:p w:rsidR="00702F2B" w:rsidRDefault="00702F2B" w:rsidP="00702F2B">
      <w:r>
        <w:t xml:space="preserve">The database has 2 tables: </w:t>
      </w:r>
      <w:r w:rsidRPr="00702F2B">
        <w:rPr>
          <w:b/>
        </w:rPr>
        <w:t>games</w:t>
      </w:r>
      <w:r>
        <w:t xml:space="preserve"> and </w:t>
      </w:r>
      <w:r w:rsidRPr="00702F2B">
        <w:rPr>
          <w:b/>
        </w:rPr>
        <w:t>users</w:t>
      </w:r>
      <w:r>
        <w:t>.</w:t>
      </w:r>
    </w:p>
    <w:p w:rsidR="00702F2B" w:rsidRDefault="00702F2B" w:rsidP="00702F2B">
      <w:pPr>
        <w:jc w:val="center"/>
      </w:pPr>
      <w:r>
        <w:rPr>
          <w:noProof/>
        </w:rPr>
        <w:drawing>
          <wp:inline distT="0" distB="0" distL="0" distR="0" wp14:anchorId="6CC1C0BF" wp14:editId="546E849A">
            <wp:extent cx="1623060" cy="1120140"/>
            <wp:effectExtent l="19050" t="19050" r="15240" b="2286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12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2F2B" w:rsidRDefault="00702F2B" w:rsidP="00702F2B">
      <w:pPr>
        <w:pStyle w:val="ac"/>
        <w:numPr>
          <w:ilvl w:val="0"/>
          <w:numId w:val="19"/>
        </w:numPr>
      </w:pPr>
      <w:r>
        <w:t xml:space="preserve">The </w:t>
      </w:r>
      <w:r w:rsidRPr="00702F2B">
        <w:rPr>
          <w:b/>
        </w:rPr>
        <w:t>game model</w:t>
      </w:r>
      <w:r>
        <w:t xml:space="preserve"> has a </w:t>
      </w:r>
      <w:r w:rsidRPr="00702F2B">
        <w:rPr>
          <w:b/>
        </w:rPr>
        <w:t xml:space="preserve">title, description </w:t>
      </w:r>
      <w:r>
        <w:t xml:space="preserve">and </w:t>
      </w:r>
      <w:proofErr w:type="spellStart"/>
      <w:r w:rsidRPr="00702F2B">
        <w:rPr>
          <w:b/>
        </w:rPr>
        <w:t>imageUrl</w:t>
      </w:r>
      <w:proofErr w:type="spellEnd"/>
    </w:p>
    <w:p w:rsidR="00702F2B" w:rsidRPr="008702F8" w:rsidRDefault="00702F2B" w:rsidP="00702F2B">
      <w:pPr>
        <w:pStyle w:val="ac"/>
        <w:numPr>
          <w:ilvl w:val="0"/>
          <w:numId w:val="19"/>
        </w:numPr>
      </w:pPr>
      <w:r>
        <w:t xml:space="preserve">The </w:t>
      </w:r>
      <w:r w:rsidRPr="00702F2B">
        <w:rPr>
          <w:b/>
        </w:rPr>
        <w:t>user model</w:t>
      </w:r>
      <w:r>
        <w:t xml:space="preserve"> has an </w:t>
      </w:r>
      <w:r w:rsidRPr="00702F2B">
        <w:rPr>
          <w:b/>
        </w:rPr>
        <w:t>email</w:t>
      </w:r>
      <w:r>
        <w:t xml:space="preserve"> and an </w:t>
      </w:r>
      <w:r w:rsidRPr="00702F2B">
        <w:rPr>
          <w:b/>
        </w:rPr>
        <w:t>username</w:t>
      </w:r>
    </w:p>
    <w:p w:rsidR="008702F8" w:rsidRDefault="008702F8" w:rsidP="008702F8">
      <w:pPr>
        <w:pStyle w:val="2"/>
      </w:pPr>
      <w:r>
        <w:t>Skeleton</w:t>
      </w:r>
    </w:p>
    <w:p w:rsidR="008702F8" w:rsidRDefault="00256DFD" w:rsidP="008702F8">
      <w:r>
        <w:t xml:space="preserve">About </w:t>
      </w:r>
      <w:r w:rsidRPr="00256DFD">
        <w:rPr>
          <w:b/>
        </w:rPr>
        <w:t>70%</w:t>
      </w:r>
      <w:r>
        <w:t xml:space="preserve"> of the application will be provided to you. </w:t>
      </w:r>
      <w:r w:rsidRPr="00256DFD">
        <w:rPr>
          <w:b/>
        </w:rPr>
        <w:t>Explore</w:t>
      </w:r>
      <w:r>
        <w:t xml:space="preserve"> the provided skeleton and </w:t>
      </w:r>
      <w:r w:rsidRPr="00256DFD">
        <w:rPr>
          <w:b/>
        </w:rPr>
        <w:t>implement</w:t>
      </w:r>
      <w:r>
        <w:t xml:space="preserve"> the logic in all the </w:t>
      </w:r>
      <w:r w:rsidRPr="00256DFD">
        <w:rPr>
          <w:b/>
        </w:rPr>
        <w:t xml:space="preserve">TODO </w:t>
      </w:r>
      <w:r>
        <w:t xml:space="preserve">sections. Since in the app we use a </w:t>
      </w:r>
      <w:r w:rsidRPr="00256DFD">
        <w:rPr>
          <w:b/>
        </w:rPr>
        <w:t>React UI Framework</w:t>
      </w:r>
      <w:r>
        <w:t xml:space="preserve"> called </w:t>
      </w:r>
      <w:hyperlink r:id="rId12" w:history="1">
        <w:r w:rsidRPr="00256DFD">
          <w:rPr>
            <w:rStyle w:val="a9"/>
          </w:rPr>
          <w:t xml:space="preserve">material </w:t>
        </w:r>
        <w:proofErr w:type="spellStart"/>
        <w:r w:rsidRPr="00256DFD">
          <w:rPr>
            <w:rStyle w:val="a9"/>
          </w:rPr>
          <w:t>ui</w:t>
        </w:r>
        <w:proofErr w:type="spellEnd"/>
      </w:hyperlink>
      <w:r>
        <w:t>, you may want to check it out to feel more comfortable.</w:t>
      </w:r>
    </w:p>
    <w:p w:rsidR="00256DFD" w:rsidRDefault="00256DFD" w:rsidP="008702F8"/>
    <w:p w:rsidR="00256DFD" w:rsidRDefault="00256DFD" w:rsidP="008702F8"/>
    <w:p w:rsidR="00256DFD" w:rsidRDefault="00256DFD" w:rsidP="00256DFD">
      <w:pPr>
        <w:pStyle w:val="2"/>
      </w:pPr>
      <w:r>
        <w:lastRenderedPageBreak/>
        <w:t>TODO sections</w:t>
      </w:r>
    </w:p>
    <w:p w:rsidR="00256DFD" w:rsidRDefault="00256DFD" w:rsidP="00256DFD">
      <w:pPr>
        <w:pStyle w:val="3"/>
      </w:pPr>
      <w:r>
        <w:t>App.js</w:t>
      </w:r>
    </w:p>
    <w:p w:rsidR="00256DFD" w:rsidRDefault="00256DFD" w:rsidP="00256DFD">
      <w:r>
        <w:t xml:space="preserve">Here there are some </w:t>
      </w:r>
      <w:r w:rsidRPr="00256DFD">
        <w:rPr>
          <w:b/>
        </w:rPr>
        <w:t>functions you have to implement</w:t>
      </w:r>
      <w:r>
        <w:t xml:space="preserve">. Explore the code of the </w:t>
      </w:r>
      <w:r w:rsidRPr="00256DFD">
        <w:rPr>
          <w:b/>
        </w:rPr>
        <w:t>register</w:t>
      </w:r>
      <w:r>
        <w:t xml:space="preserve">, </w:t>
      </w:r>
      <w:r w:rsidRPr="00256DFD">
        <w:rPr>
          <w:b/>
        </w:rPr>
        <w:t>login</w:t>
      </w:r>
      <w:r>
        <w:rPr>
          <w:b/>
        </w:rPr>
        <w:t xml:space="preserve">, </w:t>
      </w:r>
      <w:proofErr w:type="spellStart"/>
      <w:proofErr w:type="gramStart"/>
      <w:r>
        <w:rPr>
          <w:b/>
        </w:rPr>
        <w:t>createGame</w:t>
      </w:r>
      <w:proofErr w:type="spellEnd"/>
      <w:proofErr w:type="gramEnd"/>
      <w:r>
        <w:t xml:space="preserve"> forms to get more familiar with what those functions should do.</w:t>
      </w:r>
      <w:r w:rsidR="009A59E8">
        <w:t xml:space="preserve"> Most of </w:t>
      </w:r>
      <w:r w:rsidR="009A59E8" w:rsidRPr="009A59E8">
        <w:rPr>
          <w:b/>
        </w:rPr>
        <w:t>those functions</w:t>
      </w:r>
      <w:r w:rsidR="009A59E8">
        <w:t xml:space="preserve"> </w:t>
      </w:r>
      <w:r w:rsidR="009A59E8" w:rsidRPr="009A59E8">
        <w:rPr>
          <w:b/>
        </w:rPr>
        <w:t>will be passed to the child components</w:t>
      </w:r>
      <w:r w:rsidR="009A59E8">
        <w:t xml:space="preserve"> of the app, so you </w:t>
      </w:r>
      <w:r w:rsidR="009A59E8" w:rsidRPr="009A59E8">
        <w:rPr>
          <w:b/>
        </w:rPr>
        <w:t>might be returning</w:t>
      </w:r>
      <w:r w:rsidR="009A59E8">
        <w:t xml:space="preserve"> to this file later for </w:t>
      </w:r>
      <w:r w:rsidR="009A59E8" w:rsidRPr="009A59E8">
        <w:rPr>
          <w:b/>
        </w:rPr>
        <w:t>reference</w:t>
      </w:r>
    </w:p>
    <w:p w:rsidR="00256DFD" w:rsidRDefault="00256DFD" w:rsidP="00256DFD">
      <w:r>
        <w:rPr>
          <w:noProof/>
        </w:rPr>
        <w:drawing>
          <wp:inline distT="0" distB="0" distL="0" distR="0" wp14:anchorId="4BA40353" wp14:editId="5CF22695">
            <wp:extent cx="5972810" cy="3355340"/>
            <wp:effectExtent l="19050" t="19050" r="27940" b="1651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6DFD" w:rsidRDefault="00256DFD" w:rsidP="00256DFD">
      <w:pPr>
        <w:pStyle w:val="ac"/>
        <w:numPr>
          <w:ilvl w:val="0"/>
          <w:numId w:val="20"/>
        </w:numPr>
      </w:pPr>
      <w:r>
        <w:t xml:space="preserve">Use the </w:t>
      </w:r>
      <w:r w:rsidRPr="00256DFD">
        <w:rPr>
          <w:b/>
        </w:rPr>
        <w:t>fetch</w:t>
      </w:r>
      <w:r>
        <w:t xml:space="preserve"> function when needed</w:t>
      </w:r>
      <w:r w:rsidR="009A59E8">
        <w:t xml:space="preserve"> to fetch data from the server</w:t>
      </w:r>
      <w:r>
        <w:t xml:space="preserve">. </w:t>
      </w:r>
    </w:p>
    <w:p w:rsidR="00755070" w:rsidRDefault="00755070" w:rsidP="00755070">
      <w:pPr>
        <w:pStyle w:val="3"/>
      </w:pPr>
      <w:r>
        <w:t>Dynamic</w:t>
      </w:r>
      <w:r w:rsidR="00256DFD">
        <w:t>Form.js</w:t>
      </w:r>
    </w:p>
    <w:p w:rsidR="00755070" w:rsidRDefault="00755070" w:rsidP="00755070">
      <w:r>
        <w:t xml:space="preserve">Explore the </w:t>
      </w:r>
      <w:r w:rsidRPr="00755070">
        <w:rPr>
          <w:b/>
        </w:rPr>
        <w:t>App.js</w:t>
      </w:r>
      <w:r>
        <w:t xml:space="preserve"> file. There you should see the following:</w:t>
      </w:r>
    </w:p>
    <w:p w:rsidR="00755070" w:rsidRDefault="00755070" w:rsidP="00755070">
      <w:pPr>
        <w:jc w:val="center"/>
      </w:pPr>
      <w:r>
        <w:rPr>
          <w:noProof/>
        </w:rPr>
        <w:drawing>
          <wp:inline distT="0" distB="0" distL="0" distR="0" wp14:anchorId="5D6733C8" wp14:editId="5B3A6602">
            <wp:extent cx="5972810" cy="1690370"/>
            <wp:effectExtent l="19050" t="19050" r="27940" b="2413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070" w:rsidRDefault="00755070" w:rsidP="00755070">
      <w:r>
        <w:t xml:space="preserve">Here you see that the </w:t>
      </w:r>
      <w:proofErr w:type="spellStart"/>
      <w:r w:rsidRPr="00755070">
        <w:rPr>
          <w:b/>
        </w:rPr>
        <w:t>AppContent</w:t>
      </w:r>
      <w:proofErr w:type="spellEnd"/>
      <w:r>
        <w:t xml:space="preserve"> component is rendered and some properties are passed</w:t>
      </w:r>
    </w:p>
    <w:p w:rsidR="00755070" w:rsidRDefault="00755070" w:rsidP="00755070">
      <w:r>
        <w:lastRenderedPageBreak/>
        <w:t xml:space="preserve">Explore the </w:t>
      </w:r>
      <w:r w:rsidRPr="00755070">
        <w:rPr>
          <w:b/>
        </w:rPr>
        <w:t>AppContent.js</w:t>
      </w:r>
      <w:r>
        <w:t xml:space="preserve"> file:</w:t>
      </w:r>
    </w:p>
    <w:p w:rsidR="00755070" w:rsidRDefault="00755070" w:rsidP="009A59E8">
      <w:r>
        <w:rPr>
          <w:noProof/>
        </w:rPr>
        <w:drawing>
          <wp:inline distT="0" distB="0" distL="0" distR="0" wp14:anchorId="45C9D92D" wp14:editId="6B9D71C1">
            <wp:extent cx="5379720" cy="1597443"/>
            <wp:effectExtent l="19050" t="19050" r="11430" b="2222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2823" cy="1601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070" w:rsidRDefault="00755070" w:rsidP="00755070">
      <w:r>
        <w:t xml:space="preserve">Here we see that the </w:t>
      </w:r>
      <w:proofErr w:type="spellStart"/>
      <w:r w:rsidRPr="00755070">
        <w:rPr>
          <w:b/>
        </w:rPr>
        <w:t>DynamicForm</w:t>
      </w:r>
      <w:proofErr w:type="spellEnd"/>
      <w:r>
        <w:t xml:space="preserve"> is being rendered. The same properties are being passed</w:t>
      </w:r>
    </w:p>
    <w:p w:rsidR="00755070" w:rsidRDefault="00755070" w:rsidP="00755070">
      <w:r>
        <w:t xml:space="preserve">From here we have to go to </w:t>
      </w:r>
      <w:r w:rsidRPr="00755070">
        <w:rPr>
          <w:b/>
        </w:rPr>
        <w:t>DynamicForm.js</w:t>
      </w:r>
      <w:r>
        <w:t xml:space="preserve"> file:</w:t>
      </w:r>
    </w:p>
    <w:p w:rsidR="00755070" w:rsidRDefault="00755070" w:rsidP="00755070">
      <w:r>
        <w:rPr>
          <w:noProof/>
        </w:rPr>
        <w:drawing>
          <wp:inline distT="0" distB="0" distL="0" distR="0" wp14:anchorId="7FCACE4A" wp14:editId="4029EA9D">
            <wp:extent cx="5972810" cy="423545"/>
            <wp:effectExtent l="19050" t="19050" r="27940" b="1460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070" w:rsidRDefault="00755070" w:rsidP="00755070">
      <w:pPr>
        <w:pStyle w:val="ac"/>
        <w:numPr>
          <w:ilvl w:val="0"/>
          <w:numId w:val="20"/>
        </w:numPr>
      </w:pPr>
      <w:r>
        <w:t xml:space="preserve">Depending on whether there is a </w:t>
      </w:r>
      <w:proofErr w:type="spellStart"/>
      <w:r w:rsidRPr="00755070">
        <w:rPr>
          <w:b/>
        </w:rPr>
        <w:t>loggedIn</w:t>
      </w:r>
      <w:proofErr w:type="spellEnd"/>
      <w:r>
        <w:t xml:space="preserve"> user and whether </w:t>
      </w:r>
      <w:proofErr w:type="spellStart"/>
      <w:r w:rsidRPr="00755070">
        <w:rPr>
          <w:b/>
        </w:rPr>
        <w:t>loginForm</w:t>
      </w:r>
      <w:proofErr w:type="spellEnd"/>
      <w:r>
        <w:t xml:space="preserve"> is </w:t>
      </w:r>
      <w:r w:rsidRPr="00755070">
        <w:rPr>
          <w:b/>
        </w:rPr>
        <w:t>true/false</w:t>
      </w:r>
      <w:r>
        <w:t xml:space="preserve">, </w:t>
      </w:r>
      <w:r w:rsidRPr="00755070">
        <w:rPr>
          <w:b/>
        </w:rPr>
        <w:t>render</w:t>
      </w:r>
      <w:r>
        <w:t xml:space="preserve"> the different forms</w:t>
      </w:r>
    </w:p>
    <w:p w:rsidR="00755070" w:rsidRDefault="00755070" w:rsidP="00755070">
      <w:pPr>
        <w:pStyle w:val="3"/>
      </w:pPr>
      <w:r>
        <w:t>LoginForm.js</w:t>
      </w:r>
    </w:p>
    <w:p w:rsidR="00755070" w:rsidRDefault="00755070" w:rsidP="00755070">
      <w:r>
        <w:t xml:space="preserve">After you have done that, go to </w:t>
      </w:r>
      <w:r w:rsidRPr="00755070">
        <w:rPr>
          <w:b/>
        </w:rPr>
        <w:t>LoginForm.js</w:t>
      </w:r>
      <w:r>
        <w:t xml:space="preserve">. There you see the following </w:t>
      </w:r>
      <w:r w:rsidRPr="00755070">
        <w:rPr>
          <w:b/>
        </w:rPr>
        <w:t>TODO</w:t>
      </w:r>
      <w:r>
        <w:t>:</w:t>
      </w:r>
    </w:p>
    <w:p w:rsidR="00755070" w:rsidRDefault="00755070" w:rsidP="00755070">
      <w:r>
        <w:rPr>
          <w:noProof/>
        </w:rPr>
        <w:drawing>
          <wp:inline distT="0" distB="0" distL="0" distR="0" wp14:anchorId="29CB8242" wp14:editId="09DAFC3E">
            <wp:extent cx="5972810" cy="1251585"/>
            <wp:effectExtent l="19050" t="19050" r="27940" b="2476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59E8" w:rsidRPr="00755070" w:rsidRDefault="009A59E8" w:rsidP="009A59E8">
      <w:pPr>
        <w:pStyle w:val="ac"/>
        <w:numPr>
          <w:ilvl w:val="0"/>
          <w:numId w:val="20"/>
        </w:numPr>
      </w:pPr>
      <w:r>
        <w:t xml:space="preserve">Use the </w:t>
      </w:r>
      <w:proofErr w:type="spellStart"/>
      <w:r>
        <w:rPr>
          <w:b/>
        </w:rPr>
        <w:t>loginUser</w:t>
      </w:r>
      <w:proofErr w:type="spellEnd"/>
      <w:r w:rsidRPr="009A59E8">
        <w:rPr>
          <w:b/>
        </w:rPr>
        <w:t xml:space="preserve"> function</w:t>
      </w:r>
      <w:r>
        <w:t xml:space="preserve"> you wrote in the </w:t>
      </w:r>
      <w:r w:rsidRPr="009A59E8">
        <w:rPr>
          <w:b/>
        </w:rPr>
        <w:t>App.js</w:t>
      </w:r>
      <w:r>
        <w:t xml:space="preserve"> to </w:t>
      </w:r>
      <w:r w:rsidRPr="009A59E8">
        <w:rPr>
          <w:b/>
        </w:rPr>
        <w:t>log-in a user</w:t>
      </w:r>
      <w:r>
        <w:t xml:space="preserve"> using the data from the form</w:t>
      </w:r>
    </w:p>
    <w:p w:rsidR="00702F2B" w:rsidRDefault="009A59E8" w:rsidP="009A59E8">
      <w:pPr>
        <w:pStyle w:val="3"/>
      </w:pPr>
      <w:r>
        <w:t>RegisterForm.js</w:t>
      </w:r>
    </w:p>
    <w:p w:rsidR="009A59E8" w:rsidRDefault="009A59E8" w:rsidP="009A59E8">
      <w:r>
        <w:t xml:space="preserve">Now it is time for the </w:t>
      </w:r>
      <w:r w:rsidRPr="009A59E8">
        <w:rPr>
          <w:b/>
        </w:rPr>
        <w:t>RegisterForm.js</w:t>
      </w:r>
      <w:r>
        <w:t xml:space="preserve"> file:</w:t>
      </w:r>
    </w:p>
    <w:p w:rsidR="009A59E8" w:rsidRDefault="009A59E8" w:rsidP="009A59E8">
      <w:r>
        <w:rPr>
          <w:noProof/>
        </w:rPr>
        <w:drawing>
          <wp:inline distT="0" distB="0" distL="0" distR="0" wp14:anchorId="27D029AE" wp14:editId="1CE3ED0A">
            <wp:extent cx="5972810" cy="1510665"/>
            <wp:effectExtent l="19050" t="19050" r="27940" b="1333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1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59E8" w:rsidRDefault="009A59E8" w:rsidP="009A59E8">
      <w:pPr>
        <w:pStyle w:val="ac"/>
        <w:numPr>
          <w:ilvl w:val="0"/>
          <w:numId w:val="20"/>
        </w:numPr>
      </w:pPr>
      <w:r>
        <w:lastRenderedPageBreak/>
        <w:t xml:space="preserve">Use the </w:t>
      </w:r>
      <w:proofErr w:type="spellStart"/>
      <w:r w:rsidRPr="009A59E8">
        <w:rPr>
          <w:b/>
        </w:rPr>
        <w:t>registerUser</w:t>
      </w:r>
      <w:proofErr w:type="spellEnd"/>
      <w:r>
        <w:t xml:space="preserve"> </w:t>
      </w:r>
      <w:r w:rsidRPr="009A59E8">
        <w:rPr>
          <w:b/>
        </w:rPr>
        <w:t>function</w:t>
      </w:r>
      <w:r>
        <w:t xml:space="preserve"> you wrote in the </w:t>
      </w:r>
      <w:r w:rsidRPr="009A59E8">
        <w:rPr>
          <w:b/>
        </w:rPr>
        <w:t>App.js</w:t>
      </w:r>
      <w:r>
        <w:t xml:space="preserve"> to register a new user</w:t>
      </w:r>
    </w:p>
    <w:p w:rsidR="009A59E8" w:rsidRDefault="009A59E8" w:rsidP="009A59E8">
      <w:pPr>
        <w:pStyle w:val="3"/>
      </w:pPr>
      <w:r>
        <w:t>CreateForm.js</w:t>
      </w:r>
    </w:p>
    <w:p w:rsidR="009A59E8" w:rsidRDefault="009A59E8" w:rsidP="009A59E8">
      <w:r>
        <w:t xml:space="preserve">And finally, the </w:t>
      </w:r>
      <w:r w:rsidRPr="009A59E8">
        <w:rPr>
          <w:b/>
        </w:rPr>
        <w:t>CreateForm.js</w:t>
      </w:r>
      <w:r>
        <w:t xml:space="preserve"> </w:t>
      </w:r>
      <w:proofErr w:type="gramStart"/>
      <w:r>
        <w:t>file</w:t>
      </w:r>
      <w:proofErr w:type="gramEnd"/>
      <w:r>
        <w:t>:</w:t>
      </w:r>
    </w:p>
    <w:p w:rsidR="009A59E8" w:rsidRDefault="009A59E8" w:rsidP="009A59E8">
      <w:r>
        <w:rPr>
          <w:noProof/>
        </w:rPr>
        <w:drawing>
          <wp:inline distT="0" distB="0" distL="0" distR="0" wp14:anchorId="050B4365" wp14:editId="799CCAD4">
            <wp:extent cx="5972810" cy="481330"/>
            <wp:effectExtent l="19050" t="19050" r="27940" b="1397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59E8" w:rsidRDefault="009A59E8" w:rsidP="009A59E8">
      <w:pPr>
        <w:pStyle w:val="ac"/>
        <w:numPr>
          <w:ilvl w:val="0"/>
          <w:numId w:val="20"/>
        </w:numPr>
      </w:pPr>
      <w:r>
        <w:t xml:space="preserve">Here you have to use the </w:t>
      </w:r>
      <w:proofErr w:type="spellStart"/>
      <w:r w:rsidRPr="009A59E8">
        <w:rPr>
          <w:b/>
        </w:rPr>
        <w:t>createGame</w:t>
      </w:r>
      <w:proofErr w:type="spellEnd"/>
      <w:r w:rsidRPr="009A59E8">
        <w:rPr>
          <w:b/>
        </w:rPr>
        <w:t xml:space="preserve"> function</w:t>
      </w:r>
      <w:r>
        <w:t xml:space="preserve"> you wrote in the </w:t>
      </w:r>
      <w:r w:rsidRPr="009A59E8">
        <w:rPr>
          <w:b/>
        </w:rPr>
        <w:t>App.js</w:t>
      </w:r>
      <w:r>
        <w:t xml:space="preserve"> and pass it all the data from the form</w:t>
      </w:r>
    </w:p>
    <w:p w:rsidR="009A59E8" w:rsidRDefault="009A59E8" w:rsidP="009A59E8">
      <w:pPr>
        <w:pStyle w:val="2"/>
      </w:pPr>
      <w:r>
        <w:t>Views</w:t>
      </w:r>
    </w:p>
    <w:p w:rsidR="009A59E8" w:rsidRDefault="009A59E8" w:rsidP="009A59E8">
      <w:r>
        <w:t xml:space="preserve">Here is the </w:t>
      </w:r>
      <w:r w:rsidRPr="009A59E8">
        <w:rPr>
          <w:b/>
        </w:rPr>
        <w:t>default page</w:t>
      </w:r>
      <w:r>
        <w:t xml:space="preserve"> when the user is not registered or logged:</w:t>
      </w:r>
    </w:p>
    <w:p w:rsidR="009A59E8" w:rsidRDefault="009A59E8" w:rsidP="009A59E8">
      <w:r>
        <w:rPr>
          <w:noProof/>
        </w:rPr>
        <w:drawing>
          <wp:inline distT="0" distB="0" distL="0" distR="0" wp14:anchorId="32C209FA" wp14:editId="51868235">
            <wp:extent cx="5036702" cy="2415540"/>
            <wp:effectExtent l="19050" t="19050" r="12065" b="2286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74" cy="2425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59E8" w:rsidRDefault="009A59E8" w:rsidP="009A59E8">
      <w:r>
        <w:t xml:space="preserve">When you click on the </w:t>
      </w:r>
      <w:r w:rsidRPr="009A59E8">
        <w:rPr>
          <w:b/>
        </w:rPr>
        <w:t>login button</w:t>
      </w:r>
      <w:r>
        <w:t>, you should see this:</w:t>
      </w:r>
    </w:p>
    <w:p w:rsidR="009A59E8" w:rsidRDefault="009A59E8" w:rsidP="009A59E8">
      <w:r>
        <w:rPr>
          <w:noProof/>
        </w:rPr>
        <w:drawing>
          <wp:inline distT="0" distB="0" distL="0" distR="0" wp14:anchorId="52283983" wp14:editId="23DE3EDD">
            <wp:extent cx="5052060" cy="2437407"/>
            <wp:effectExtent l="19050" t="19050" r="15240" b="2032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69" cy="2440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3043" w:rsidRDefault="00C53043" w:rsidP="009A59E8">
      <w:r>
        <w:lastRenderedPageBreak/>
        <w:t xml:space="preserve">After </w:t>
      </w:r>
      <w:r w:rsidRPr="00C53043">
        <w:rPr>
          <w:b/>
        </w:rPr>
        <w:t>login/register</w:t>
      </w:r>
      <w:r>
        <w:t>, you should see the following:</w:t>
      </w:r>
    </w:p>
    <w:p w:rsidR="00C53043" w:rsidRDefault="00C53043" w:rsidP="009A59E8">
      <w:r>
        <w:rPr>
          <w:noProof/>
        </w:rPr>
        <w:drawing>
          <wp:inline distT="0" distB="0" distL="0" distR="0" wp14:anchorId="4FEF22BB" wp14:editId="22351BE9">
            <wp:extent cx="5972810" cy="2903220"/>
            <wp:effectExtent l="19050" t="19050" r="27940" b="1143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3043" w:rsidRDefault="00C53043" w:rsidP="009A59E8">
      <w:pPr>
        <w:rPr>
          <w:b/>
        </w:rPr>
      </w:pPr>
      <w:r>
        <w:t xml:space="preserve">After </w:t>
      </w:r>
      <w:r w:rsidRPr="00C53043">
        <w:rPr>
          <w:b/>
        </w:rPr>
        <w:t>logout</w:t>
      </w:r>
      <w:r>
        <w:t xml:space="preserve">, display the </w:t>
      </w:r>
      <w:r w:rsidRPr="00C53043">
        <w:rPr>
          <w:b/>
        </w:rPr>
        <w:t>default view</w:t>
      </w:r>
    </w:p>
    <w:p w:rsidR="00C53043" w:rsidRPr="00C53043" w:rsidRDefault="00C53043" w:rsidP="009A59E8">
      <w:r>
        <w:t xml:space="preserve">When a </w:t>
      </w:r>
      <w:r w:rsidRPr="00C53043">
        <w:rPr>
          <w:b/>
        </w:rPr>
        <w:t>game is created</w:t>
      </w:r>
      <w:r>
        <w:t xml:space="preserve">, </w:t>
      </w:r>
      <w:r w:rsidRPr="00C53043">
        <w:rPr>
          <w:b/>
        </w:rPr>
        <w:t>re-render</w:t>
      </w:r>
      <w:r>
        <w:t xml:space="preserve"> the </w:t>
      </w:r>
      <w:r w:rsidRPr="00C53043">
        <w:rPr>
          <w:b/>
        </w:rPr>
        <w:t>current view</w:t>
      </w:r>
      <w:bookmarkStart w:id="0" w:name="_GoBack"/>
      <w:bookmarkEnd w:id="0"/>
    </w:p>
    <w:sectPr w:rsidR="00C53043" w:rsidRPr="00C53043">
      <w:footerReference w:type="default" r:id="rId2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051" w:rsidRDefault="007C5051" w:rsidP="00702F2B">
      <w:pPr>
        <w:spacing w:before="0" w:after="0" w:line="240" w:lineRule="auto"/>
      </w:pPr>
      <w:r>
        <w:separator/>
      </w:r>
    </w:p>
  </w:endnote>
  <w:endnote w:type="continuationSeparator" w:id="0">
    <w:p w:rsidR="007C5051" w:rsidRDefault="007C5051" w:rsidP="00702F2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F2B" w:rsidRPr="00AC77AD" w:rsidRDefault="00702F2B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02F2B" w:rsidRPr="008C2B83" w:rsidRDefault="00702F2B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3043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3043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702F2B" w:rsidRPr="008C2B83" w:rsidRDefault="00702F2B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3043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3043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02F2B" w:rsidRDefault="00702F2B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702F2B" w:rsidRDefault="00702F2B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02F2B" w:rsidRDefault="00702F2B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02F2B" w:rsidRDefault="00702F2B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AA2DB9" wp14:editId="6EA8F9AE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7F8291" wp14:editId="2DC0E658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51867F" wp14:editId="3EA1AFBF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E004A8" wp14:editId="3C1F8BCE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433175" wp14:editId="29CD2441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F4A7C8" wp14:editId="6DD5792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1958A50" wp14:editId="50E7DAEE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C6BB51" wp14:editId="080D10F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513F01" wp14:editId="5FEAF0B0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207C5C" wp14:editId="204FA8E5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02F2B" w:rsidRDefault="00702F2B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02F2B" w:rsidRDefault="00702F2B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AA2DB9" wp14:editId="6EA8F9AE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7F8291" wp14:editId="2DC0E658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51867F" wp14:editId="3EA1AFBF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E004A8" wp14:editId="3C1F8BCE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433175" wp14:editId="29CD2441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F4A7C8" wp14:editId="6DD5792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1958A50" wp14:editId="50E7DAEE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C6BB51" wp14:editId="080D10F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513F01" wp14:editId="5FEAF0B0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207C5C" wp14:editId="204FA8E5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702F2B" w:rsidRDefault="00702F2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051" w:rsidRDefault="007C5051" w:rsidP="00702F2B">
      <w:pPr>
        <w:spacing w:before="0" w:after="0" w:line="240" w:lineRule="auto"/>
      </w:pPr>
      <w:r>
        <w:separator/>
      </w:r>
    </w:p>
  </w:footnote>
  <w:footnote w:type="continuationSeparator" w:id="0">
    <w:p w:rsidR="007C5051" w:rsidRDefault="007C5051" w:rsidP="00702F2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1B257EEF"/>
    <w:multiLevelType w:val="hybridMultilevel"/>
    <w:tmpl w:val="F46C6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936B6E"/>
    <w:multiLevelType w:val="hybridMultilevel"/>
    <w:tmpl w:val="47E80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0BE4C1E"/>
    <w:multiLevelType w:val="hybridMultilevel"/>
    <w:tmpl w:val="1E3A2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180079D"/>
    <w:multiLevelType w:val="hybridMultilevel"/>
    <w:tmpl w:val="6C184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15"/>
  </w:num>
  <w:num w:numId="5">
    <w:abstractNumId w:val="11"/>
  </w:num>
  <w:num w:numId="6">
    <w:abstractNumId w:val="2"/>
  </w:num>
  <w:num w:numId="7">
    <w:abstractNumId w:val="10"/>
  </w:num>
  <w:num w:numId="8">
    <w:abstractNumId w:val="0"/>
  </w:num>
  <w:num w:numId="9">
    <w:abstractNumId w:val="5"/>
  </w:num>
  <w:num w:numId="10">
    <w:abstractNumId w:val="18"/>
  </w:num>
  <w:num w:numId="11">
    <w:abstractNumId w:val="19"/>
  </w:num>
  <w:num w:numId="12">
    <w:abstractNumId w:val="12"/>
  </w:num>
  <w:num w:numId="13">
    <w:abstractNumId w:val="8"/>
  </w:num>
  <w:num w:numId="14">
    <w:abstractNumId w:val="13"/>
  </w:num>
  <w:num w:numId="15">
    <w:abstractNumId w:val="20"/>
  </w:num>
  <w:num w:numId="16">
    <w:abstractNumId w:val="17"/>
  </w:num>
  <w:num w:numId="17">
    <w:abstractNumId w:val="4"/>
  </w:num>
  <w:num w:numId="18">
    <w:abstractNumId w:val="16"/>
  </w:num>
  <w:num w:numId="19">
    <w:abstractNumId w:val="1"/>
  </w:num>
  <w:num w:numId="20">
    <w:abstractNumId w:val="9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80E"/>
    <w:rsid w:val="00256DFD"/>
    <w:rsid w:val="0070280E"/>
    <w:rsid w:val="00702F2B"/>
    <w:rsid w:val="00755070"/>
    <w:rsid w:val="007C5051"/>
    <w:rsid w:val="008702F8"/>
    <w:rsid w:val="009801CC"/>
    <w:rsid w:val="009A59E8"/>
    <w:rsid w:val="00C5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F2B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702F2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02F2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02F2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2F2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2F2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702F2B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702F2B"/>
  </w:style>
  <w:style w:type="character" w:customStyle="1" w:styleId="10">
    <w:name w:val="Заглавие 1 Знак"/>
    <w:basedOn w:val="a0"/>
    <w:link w:val="1"/>
    <w:uiPriority w:val="9"/>
    <w:rsid w:val="00702F2B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02F2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702F2B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702F2B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702F2B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702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702F2B"/>
  </w:style>
  <w:style w:type="paragraph" w:styleId="a5">
    <w:name w:val="footer"/>
    <w:basedOn w:val="a"/>
    <w:link w:val="a6"/>
    <w:uiPriority w:val="99"/>
    <w:unhideWhenUsed/>
    <w:rsid w:val="00702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702F2B"/>
  </w:style>
  <w:style w:type="paragraph" w:styleId="a7">
    <w:name w:val="Balloon Text"/>
    <w:basedOn w:val="a"/>
    <w:link w:val="a8"/>
    <w:uiPriority w:val="99"/>
    <w:semiHidden/>
    <w:unhideWhenUsed/>
    <w:rsid w:val="00702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702F2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02F2B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702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702F2B"/>
    <w:rPr>
      <w:b/>
      <w:bCs/>
    </w:rPr>
  </w:style>
  <w:style w:type="paragraph" w:styleId="ac">
    <w:name w:val="List Paragraph"/>
    <w:basedOn w:val="a"/>
    <w:link w:val="ad"/>
    <w:uiPriority w:val="34"/>
    <w:qFormat/>
    <w:rsid w:val="00702F2B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702F2B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702F2B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702F2B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02F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702F2B"/>
  </w:style>
  <w:style w:type="table" w:customStyle="1" w:styleId="TableGrid1">
    <w:name w:val="Table Grid1"/>
    <w:basedOn w:val="a1"/>
    <w:next w:val="af"/>
    <w:uiPriority w:val="59"/>
    <w:rsid w:val="00702F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702F2B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702F2B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F2B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702F2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02F2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02F2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2F2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2F2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702F2B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702F2B"/>
  </w:style>
  <w:style w:type="character" w:customStyle="1" w:styleId="10">
    <w:name w:val="Заглавие 1 Знак"/>
    <w:basedOn w:val="a0"/>
    <w:link w:val="1"/>
    <w:uiPriority w:val="9"/>
    <w:rsid w:val="00702F2B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02F2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702F2B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702F2B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702F2B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702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702F2B"/>
  </w:style>
  <w:style w:type="paragraph" w:styleId="a5">
    <w:name w:val="footer"/>
    <w:basedOn w:val="a"/>
    <w:link w:val="a6"/>
    <w:uiPriority w:val="99"/>
    <w:unhideWhenUsed/>
    <w:rsid w:val="00702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702F2B"/>
  </w:style>
  <w:style w:type="paragraph" w:styleId="a7">
    <w:name w:val="Balloon Text"/>
    <w:basedOn w:val="a"/>
    <w:link w:val="a8"/>
    <w:uiPriority w:val="99"/>
    <w:semiHidden/>
    <w:unhideWhenUsed/>
    <w:rsid w:val="00702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702F2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02F2B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702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702F2B"/>
    <w:rPr>
      <w:b/>
      <w:bCs/>
    </w:rPr>
  </w:style>
  <w:style w:type="paragraph" w:styleId="ac">
    <w:name w:val="List Paragraph"/>
    <w:basedOn w:val="a"/>
    <w:link w:val="ad"/>
    <w:uiPriority w:val="34"/>
    <w:qFormat/>
    <w:rsid w:val="00702F2B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702F2B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702F2B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702F2B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02F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702F2B"/>
  </w:style>
  <w:style w:type="table" w:customStyle="1" w:styleId="TableGrid1">
    <w:name w:val="Table Grid1"/>
    <w:basedOn w:val="a1"/>
    <w:next w:val="af"/>
    <w:uiPriority w:val="59"/>
    <w:rsid w:val="00702F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702F2B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702F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86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reactjs-fundamental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material-ui.com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3.png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71</TotalTime>
  <Pages>5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Tanya Staneva</cp:lastModifiedBy>
  <cp:revision>2</cp:revision>
  <dcterms:created xsi:type="dcterms:W3CDTF">2019-02-18T18:14:00Z</dcterms:created>
  <dcterms:modified xsi:type="dcterms:W3CDTF">2019-02-18T19:25:00Z</dcterms:modified>
</cp:coreProperties>
</file>